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3E2CE891" w:rsidR="00A36F65" w:rsidRPr="000605AD" w:rsidRDefault="00835176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483A80">
        <w:t>2</w:t>
      </w:r>
      <w:r w:rsidR="00675B20">
        <w:t>4</w:t>
      </w:r>
      <w:r w:rsidR="00A36F65">
        <w:br/>
      </w:r>
      <w:r w:rsidR="00483A80" w:rsidRPr="00483A80">
        <w:t xml:space="preserve">Разработка утилиты </w:t>
      </w:r>
      <w:proofErr w:type="spellStart"/>
      <w:r w:rsidR="00483A80" w:rsidRPr="00483A80">
        <w:t>скринсейвер</w:t>
      </w:r>
      <w:proofErr w:type="spellEnd"/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7C60FB61" w14:textId="0978E221" w:rsidR="00A36F65" w:rsidRDefault="00CA701D" w:rsidP="00835176">
      <w:pPr>
        <w:pStyle w:val="2"/>
      </w:pPr>
      <w:r w:rsidRPr="00CA701D">
        <w:t>Научиться разрабатывать оконные приложения-заставки, используя таймер</w:t>
      </w:r>
      <w:r w:rsidR="001A189A" w:rsidRPr="001A189A">
        <w:t>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BDDA42D" w14:textId="3F2719AB" w:rsidR="00D63B6C" w:rsidRDefault="00D63B6C" w:rsidP="00D63B6C">
      <w:pPr>
        <w:pStyle w:val="2"/>
      </w:pPr>
      <w:r w:rsidRPr="00D63B6C">
        <w:t>Создание заставки «Пустой экран»</w:t>
      </w:r>
      <w:r w:rsidR="005525D1">
        <w:t>.</w:t>
      </w:r>
      <w:r w:rsidRPr="00D63B6C">
        <w:t xml:space="preserve"> Создать оконное приложение. Задать в качестве фонового цвета окна черный цвет. Убрать у формы границы. При открытии форма должна открываться на весь экран. Закрытие формы реализовать при </w:t>
      </w:r>
      <w:r w:rsidR="002D088D">
        <w:t>нажатии клавиши на клавиатуре</w:t>
      </w:r>
      <w:r w:rsidR="006426FC">
        <w:t xml:space="preserve"> и движении мыши</w:t>
      </w:r>
      <w:r w:rsidRPr="00D63B6C">
        <w:t xml:space="preserve">. </w:t>
      </w:r>
    </w:p>
    <w:p w14:paraId="6D1E3742" w14:textId="3DE617AD" w:rsidR="00882306" w:rsidRPr="00DB5CE5" w:rsidRDefault="00882306" w:rsidP="00882306">
      <w:pPr>
        <w:pStyle w:val="2"/>
      </w:pPr>
      <w:r w:rsidRPr="00D63B6C">
        <w:t xml:space="preserve">Создание заставки </w:t>
      </w:r>
      <w:r w:rsidR="005525D1" w:rsidRPr="00D63B6C">
        <w:t>«Фотографии».</w:t>
      </w:r>
      <w:r w:rsidRPr="00D63B6C">
        <w:t xml:space="preserve"> Создать приложение согласно описанию в п.5.1. Добавить на форму элемент для отображения изображений (должен занимать всю форму). Изображения должны браться из</w:t>
      </w:r>
      <w:r w:rsidR="005525D1">
        <w:t xml:space="preserve"> системной</w:t>
      </w:r>
      <w:r w:rsidRPr="00D63B6C">
        <w:t xml:space="preserve"> </w:t>
      </w:r>
      <w:r w:rsidR="006426FC">
        <w:t xml:space="preserve">папки </w:t>
      </w:r>
      <w:r w:rsidR="005525D1">
        <w:t>«Изображения»</w:t>
      </w:r>
      <w:r w:rsidRPr="00D63B6C">
        <w:t xml:space="preserve"> и меняться каждые 10 секунд.</w:t>
      </w:r>
    </w:p>
    <w:p w14:paraId="5E4EE195" w14:textId="5A109C72" w:rsidR="00D63B6C" w:rsidRDefault="00D63B6C" w:rsidP="000669D0">
      <w:pPr>
        <w:pStyle w:val="2"/>
      </w:pPr>
      <w:r w:rsidRPr="00D63B6C">
        <w:t>Создание заставки «Часы»</w:t>
      </w:r>
      <w:r w:rsidR="005525D1">
        <w:t>.</w:t>
      </w:r>
      <w:r w:rsidRPr="00D63B6C">
        <w:t xml:space="preserve"> Создать приложение согласно описанию в п.5.1. Добавить на форму метку, в которой реализовать отображение текущего времени (получить текущее время в формате </w:t>
      </w:r>
      <w:proofErr w:type="spellStart"/>
      <w:proofErr w:type="gramStart"/>
      <w:r w:rsidRPr="00D63B6C">
        <w:t>чч:мм</w:t>
      </w:r>
      <w:proofErr w:type="gramEnd"/>
      <w:r w:rsidRPr="00D63B6C">
        <w:t>:сс</w:t>
      </w:r>
      <w:proofErr w:type="spellEnd"/>
      <w:r w:rsidRPr="00D63B6C">
        <w:t xml:space="preserve"> от значения </w:t>
      </w:r>
      <w:proofErr w:type="spellStart"/>
      <w:r w:rsidRPr="00D63B6C">
        <w:t>DateTime.Now</w:t>
      </w:r>
      <w:proofErr w:type="spellEnd"/>
      <w:r w:rsidRPr="00D63B6C">
        <w:t xml:space="preserve">). Настроить шрифт (цвет, размер от 40, начертание). Метка должна находиться в центре экрана (положение требуется определять </w:t>
      </w:r>
      <w:proofErr w:type="spellStart"/>
      <w:r w:rsidRPr="00D63B6C">
        <w:t>программно</w:t>
      </w:r>
      <w:proofErr w:type="spellEnd"/>
      <w:r w:rsidRPr="00D63B6C">
        <w:t xml:space="preserve"> при загрузке формы). Значение на метке должно</w:t>
      </w:r>
      <w:r w:rsidR="00625881">
        <w:t xml:space="preserve"> обновляться и</w:t>
      </w:r>
      <w:r w:rsidRPr="00D63B6C">
        <w:t xml:space="preserve"> соответствова</w:t>
      </w:r>
      <w:r w:rsidR="00625881">
        <w:t>ть</w:t>
      </w:r>
      <w:r w:rsidRPr="00D63B6C">
        <w:t xml:space="preserve"> текущему времени</w:t>
      </w:r>
      <w:r w:rsidR="000669D0">
        <w:t xml:space="preserve">, а </w:t>
      </w:r>
      <w:r w:rsidRPr="00D63B6C">
        <w:t xml:space="preserve">метка со временем должна перемещаться по экрану в пределах окна (траектория — как у бильярдного шара). 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4E75F94A" w14:textId="2F1DCFA4" w:rsidR="00E80EF8" w:rsidRDefault="00E80EF8" w:rsidP="00E80EF8">
      <w:pPr>
        <w:pStyle w:val="2"/>
      </w:pPr>
      <w:r w:rsidRPr="00E80EF8">
        <w:t xml:space="preserve">Что такое «утилита»? </w:t>
      </w:r>
      <w:r w:rsidR="00835176">
        <w:t>Ответ: вспомогательная программа.</w:t>
      </w:r>
    </w:p>
    <w:p w14:paraId="33BF013F" w14:textId="7A86E206" w:rsidR="00E80EF8" w:rsidRDefault="00E80EF8" w:rsidP="00E80EF8">
      <w:pPr>
        <w:pStyle w:val="2"/>
      </w:pPr>
      <w:r w:rsidRPr="00E80EF8">
        <w:t>Что такое «</w:t>
      </w:r>
      <w:proofErr w:type="spellStart"/>
      <w:r w:rsidRPr="00E80EF8">
        <w:t>скринсейвер</w:t>
      </w:r>
      <w:proofErr w:type="spellEnd"/>
      <w:r w:rsidRPr="00E80EF8">
        <w:t xml:space="preserve">»? </w:t>
      </w:r>
      <w:r w:rsidR="00835176">
        <w:t>Ответ: программа, предназначенная для сохранения целостности и работоспособности экрана во время простаивания.</w:t>
      </w:r>
    </w:p>
    <w:p w14:paraId="2FFFADF6" w14:textId="02D81D79" w:rsidR="00EE187F" w:rsidRPr="00835176" w:rsidRDefault="00E80EF8" w:rsidP="00E80EF8">
      <w:pPr>
        <w:pStyle w:val="2"/>
      </w:pPr>
      <w:r w:rsidRPr="00E80EF8">
        <w:t xml:space="preserve">Какое расширение должно быть у файлов-заставок в </w:t>
      </w:r>
      <w:proofErr w:type="spellStart"/>
      <w:r w:rsidRPr="00E80EF8">
        <w:t>Windows</w:t>
      </w:r>
      <w:proofErr w:type="spellEnd"/>
      <w:r w:rsidRPr="00E80EF8">
        <w:t>?</w:t>
      </w:r>
      <w:r w:rsidR="00835176">
        <w:t xml:space="preserve"> Ответ: </w:t>
      </w:r>
      <w:proofErr w:type="spellStart"/>
      <w:r w:rsidR="00835176">
        <w:rPr>
          <w:lang w:val="en-US"/>
        </w:rPr>
        <w:t>scr</w:t>
      </w:r>
      <w:proofErr w:type="spellEnd"/>
    </w:p>
    <w:p w14:paraId="37EF64CD" w14:textId="0E0B37AD" w:rsidR="00835176" w:rsidRDefault="00835176" w:rsidP="00835176">
      <w:pPr>
        <w:pStyle w:val="1"/>
      </w:pPr>
      <w:r>
        <w:t>Вывод</w:t>
      </w:r>
    </w:p>
    <w:p w14:paraId="5F639301" w14:textId="2681381B" w:rsidR="00835176" w:rsidRDefault="00835176" w:rsidP="00835176">
      <w:pPr>
        <w:pStyle w:val="2"/>
      </w:pPr>
      <w:r>
        <w:t>Я научился</w:t>
      </w:r>
      <w:r w:rsidRPr="00835176">
        <w:t xml:space="preserve"> ра</w:t>
      </w:r>
      <w:bookmarkStart w:id="0" w:name="_GoBack"/>
      <w:bookmarkEnd w:id="0"/>
      <w:r w:rsidRPr="00835176">
        <w:t>зрабатывать оконные приложения-заставки, используя таймер.</w:t>
      </w:r>
    </w:p>
    <w:sectPr w:rsidR="0083517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50862" w14:textId="77777777" w:rsidR="00F65A9C" w:rsidRDefault="00F65A9C" w:rsidP="00FC25DB">
      <w:r>
        <w:separator/>
      </w:r>
    </w:p>
  </w:endnote>
  <w:endnote w:type="continuationSeparator" w:id="0">
    <w:p w14:paraId="1FD3B0C2" w14:textId="77777777" w:rsidR="00F65A9C" w:rsidRDefault="00F65A9C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F00FDA" w14:textId="77777777" w:rsidR="00F65A9C" w:rsidRDefault="00F65A9C" w:rsidP="00FC25DB">
      <w:r>
        <w:separator/>
      </w:r>
    </w:p>
  </w:footnote>
  <w:footnote w:type="continuationSeparator" w:id="0">
    <w:p w14:paraId="375CA67E" w14:textId="77777777" w:rsidR="00F65A9C" w:rsidRDefault="00F65A9C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747E21" w14:textId="6F8C73DB" w:rsidR="00FC25DB" w:rsidRPr="00FC25DB" w:rsidRDefault="00FC25DB" w:rsidP="00FC25DB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12C19"/>
    <w:rsid w:val="00052CF2"/>
    <w:rsid w:val="000605AD"/>
    <w:rsid w:val="000669D0"/>
    <w:rsid w:val="00160926"/>
    <w:rsid w:val="0018259A"/>
    <w:rsid w:val="0018663F"/>
    <w:rsid w:val="00193C2E"/>
    <w:rsid w:val="001974B9"/>
    <w:rsid w:val="001A189A"/>
    <w:rsid w:val="001E32F3"/>
    <w:rsid w:val="0020111D"/>
    <w:rsid w:val="00244D9F"/>
    <w:rsid w:val="00255BE2"/>
    <w:rsid w:val="00271E47"/>
    <w:rsid w:val="002D088D"/>
    <w:rsid w:val="002D1AA7"/>
    <w:rsid w:val="002E7F11"/>
    <w:rsid w:val="00335E4D"/>
    <w:rsid w:val="003606C6"/>
    <w:rsid w:val="00384E2C"/>
    <w:rsid w:val="003C398A"/>
    <w:rsid w:val="003D7274"/>
    <w:rsid w:val="003E39D5"/>
    <w:rsid w:val="003F7EAB"/>
    <w:rsid w:val="00477DC6"/>
    <w:rsid w:val="00483A80"/>
    <w:rsid w:val="004A368A"/>
    <w:rsid w:val="005106F2"/>
    <w:rsid w:val="00523C78"/>
    <w:rsid w:val="00524730"/>
    <w:rsid w:val="005269C5"/>
    <w:rsid w:val="005525D1"/>
    <w:rsid w:val="005C16A0"/>
    <w:rsid w:val="00625881"/>
    <w:rsid w:val="006355F3"/>
    <w:rsid w:val="006426FC"/>
    <w:rsid w:val="00664942"/>
    <w:rsid w:val="006727F4"/>
    <w:rsid w:val="00675B20"/>
    <w:rsid w:val="00693BA2"/>
    <w:rsid w:val="006D5F29"/>
    <w:rsid w:val="006E2B52"/>
    <w:rsid w:val="0072155A"/>
    <w:rsid w:val="00751708"/>
    <w:rsid w:val="00782277"/>
    <w:rsid w:val="00814C20"/>
    <w:rsid w:val="00835176"/>
    <w:rsid w:val="00846B25"/>
    <w:rsid w:val="008741CF"/>
    <w:rsid w:val="00882306"/>
    <w:rsid w:val="008823E4"/>
    <w:rsid w:val="008C3121"/>
    <w:rsid w:val="008E4913"/>
    <w:rsid w:val="008E55B3"/>
    <w:rsid w:val="008F5493"/>
    <w:rsid w:val="00915625"/>
    <w:rsid w:val="00925158"/>
    <w:rsid w:val="009D55D5"/>
    <w:rsid w:val="009E52C2"/>
    <w:rsid w:val="009F70EC"/>
    <w:rsid w:val="00A24B82"/>
    <w:rsid w:val="00A277FA"/>
    <w:rsid w:val="00A36F65"/>
    <w:rsid w:val="00A46EC8"/>
    <w:rsid w:val="00A7632F"/>
    <w:rsid w:val="00B118CB"/>
    <w:rsid w:val="00B90583"/>
    <w:rsid w:val="00BA694D"/>
    <w:rsid w:val="00BF672E"/>
    <w:rsid w:val="00C055F3"/>
    <w:rsid w:val="00C07BB1"/>
    <w:rsid w:val="00C17D13"/>
    <w:rsid w:val="00C413C9"/>
    <w:rsid w:val="00C73AC8"/>
    <w:rsid w:val="00CA3ECB"/>
    <w:rsid w:val="00CA701D"/>
    <w:rsid w:val="00CF0E87"/>
    <w:rsid w:val="00D000B2"/>
    <w:rsid w:val="00D26AB2"/>
    <w:rsid w:val="00D41914"/>
    <w:rsid w:val="00D51F90"/>
    <w:rsid w:val="00D63B6C"/>
    <w:rsid w:val="00D66C75"/>
    <w:rsid w:val="00D96B60"/>
    <w:rsid w:val="00DB5CE5"/>
    <w:rsid w:val="00E01507"/>
    <w:rsid w:val="00E01EF8"/>
    <w:rsid w:val="00E1614E"/>
    <w:rsid w:val="00E472F1"/>
    <w:rsid w:val="00E65989"/>
    <w:rsid w:val="00E77305"/>
    <w:rsid w:val="00E80EF8"/>
    <w:rsid w:val="00EE187F"/>
    <w:rsid w:val="00F1333F"/>
    <w:rsid w:val="00F63965"/>
    <w:rsid w:val="00F65A9C"/>
    <w:rsid w:val="00F9383F"/>
    <w:rsid w:val="00FC25DB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9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10</cp:revision>
  <dcterms:created xsi:type="dcterms:W3CDTF">2026-04-05T13:32:00Z</dcterms:created>
  <dcterms:modified xsi:type="dcterms:W3CDTF">2026-04-10T08:08:00Z</dcterms:modified>
</cp:coreProperties>
</file>