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22EE9BB4" w:rsidR="00A36F65" w:rsidRPr="000605AD" w:rsidRDefault="00BD1D8C" w:rsidP="00C413C9">
      <w:pPr>
        <w:pStyle w:val="10"/>
      </w:pPr>
      <w:r>
        <w:t>Отчёт по лабораторной работе</w:t>
      </w:r>
      <w:r w:rsidR="00A36F65">
        <w:t xml:space="preserve"> №1</w:t>
      </w:r>
      <w:r w:rsidR="00372D12">
        <w:t>8</w:t>
      </w:r>
      <w:r w:rsidR="00A36F65">
        <w:br/>
      </w:r>
      <w:r w:rsidR="00C028E6" w:rsidRPr="00C028E6">
        <w:t>Разработка утилиты для анализа дисков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6ADF2846" w14:textId="0350C68C" w:rsidR="00C028E6" w:rsidRDefault="00C028E6" w:rsidP="001A189A">
      <w:pPr>
        <w:pStyle w:val="2"/>
      </w:pPr>
      <w:r w:rsidRPr="00C028E6">
        <w:t>Научиться получать и отображать статистическую информацию о дисковом пространстве в приложениях на C#</w:t>
      </w:r>
      <w:r>
        <w:t>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354EAD6A" w14:textId="76596211" w:rsidR="000B2E4E" w:rsidRDefault="000B2E4E" w:rsidP="000B2E4E">
      <w:pPr>
        <w:pStyle w:val="2"/>
        <w:numPr>
          <w:ilvl w:val="0"/>
          <w:numId w:val="0"/>
        </w:numPr>
        <w:ind w:left="567"/>
      </w:pPr>
      <w:r>
        <w:t xml:space="preserve">Модифицировать приложение из </w:t>
      </w:r>
      <w:r w:rsidR="00527DA9">
        <w:t>ЛР №17</w:t>
      </w:r>
    </w:p>
    <w:p w14:paraId="469E19A7" w14:textId="77777777" w:rsidR="00527DA9" w:rsidRDefault="00527DA9" w:rsidP="000B2E4E">
      <w:pPr>
        <w:pStyle w:val="2"/>
        <w:numPr>
          <w:ilvl w:val="0"/>
          <w:numId w:val="0"/>
        </w:numPr>
        <w:ind w:left="567"/>
      </w:pPr>
    </w:p>
    <w:p w14:paraId="77D68C5B" w14:textId="7F4FE685" w:rsidR="00E20B24" w:rsidRDefault="00E20B24" w:rsidP="00E20B24">
      <w:pPr>
        <w:pStyle w:val="2"/>
      </w:pPr>
      <w:r w:rsidRPr="00E20B24">
        <w:t xml:space="preserve">Отображение </w:t>
      </w:r>
      <w:r w:rsidR="00527DA9">
        <w:t>списка</w:t>
      </w:r>
      <w:r w:rsidRPr="00E20B24">
        <w:t xml:space="preserve"> диск</w:t>
      </w:r>
      <w:r w:rsidR="00527DA9">
        <w:t>ов</w:t>
      </w:r>
      <w:r w:rsidRPr="00E20B24">
        <w:t xml:space="preserve"> </w:t>
      </w:r>
    </w:p>
    <w:p w14:paraId="04EF04A5" w14:textId="1C534F2C" w:rsidR="00120917" w:rsidRDefault="00D81DE3" w:rsidP="00120917">
      <w:pPr>
        <w:pStyle w:val="2"/>
        <w:numPr>
          <w:ilvl w:val="2"/>
          <w:numId w:val="6"/>
        </w:numPr>
      </w:pPr>
      <w:r>
        <w:t xml:space="preserve">Изменить работу файлового менеджера </w:t>
      </w:r>
      <w:r w:rsidR="00337E02">
        <w:t>таким образом, чтобы</w:t>
      </w:r>
      <w:r>
        <w:t xml:space="preserve"> при запуске </w:t>
      </w:r>
      <w:r w:rsidR="00217A4B">
        <w:t xml:space="preserve">приложения </w:t>
      </w:r>
      <w:r w:rsidR="00120917">
        <w:t>отображался начальный экран со списком дисков</w:t>
      </w:r>
      <w:r w:rsidR="00632420" w:rsidRPr="000461EC">
        <w:t xml:space="preserve"> </w:t>
      </w:r>
      <w:r w:rsidR="00120917">
        <w:t>в системе (аналог «Мой компьютер»)</w:t>
      </w:r>
    </w:p>
    <w:p w14:paraId="252E3A4E" w14:textId="12B2EBAA" w:rsidR="00632420" w:rsidRDefault="00120917" w:rsidP="00120917">
      <w:pPr>
        <w:pStyle w:val="2"/>
        <w:numPr>
          <w:ilvl w:val="2"/>
          <w:numId w:val="6"/>
        </w:numPr>
      </w:pPr>
      <w:r>
        <w:t xml:space="preserve">Реализовать переход к </w:t>
      </w:r>
      <w:r w:rsidR="00337E02">
        <w:t xml:space="preserve">начальному экрану через строку меню, через навигацию по папкам и </w:t>
      </w:r>
      <w:r w:rsidR="00B24244">
        <w:t>при вводе в поле ввода текущего каталога пустого значения</w:t>
      </w:r>
    </w:p>
    <w:p w14:paraId="3AD55B44" w14:textId="75CCB2B5" w:rsidR="00C53B93" w:rsidRDefault="00C53B93" w:rsidP="00120917">
      <w:pPr>
        <w:pStyle w:val="2"/>
        <w:numPr>
          <w:ilvl w:val="2"/>
          <w:numId w:val="6"/>
        </w:numPr>
      </w:pPr>
      <w:r>
        <w:t>При нажатии на диск должен открываться корневой каталог этого диска</w:t>
      </w:r>
    </w:p>
    <w:p w14:paraId="452D2604" w14:textId="29CAFDD7" w:rsidR="00D6207C" w:rsidRDefault="00D6207C" w:rsidP="00D6207C">
      <w:pPr>
        <w:pStyle w:val="2"/>
      </w:pPr>
      <w:r>
        <w:t>Отображение базовой информации о дисках</w:t>
      </w:r>
      <w:r w:rsidR="00811E30">
        <w:t xml:space="preserve"> при помощи </w:t>
      </w:r>
      <w:proofErr w:type="spellStart"/>
      <w:r w:rsidR="00811E30">
        <w:rPr>
          <w:lang w:val="en-US"/>
        </w:rPr>
        <w:t>DriveInfo</w:t>
      </w:r>
      <w:proofErr w:type="spellEnd"/>
    </w:p>
    <w:p w14:paraId="16D7BCA0" w14:textId="60BF9674" w:rsidR="0082607A" w:rsidRPr="0082607A" w:rsidRDefault="00E20B24" w:rsidP="0082607A">
      <w:pPr>
        <w:pStyle w:val="2"/>
        <w:numPr>
          <w:ilvl w:val="2"/>
          <w:numId w:val="6"/>
        </w:numPr>
      </w:pPr>
      <w:r w:rsidRPr="00E20B24">
        <w:t xml:space="preserve">Настроить </w:t>
      </w:r>
      <w:r w:rsidR="00D6207C">
        <w:t>список</w:t>
      </w:r>
      <w:r w:rsidRPr="00E20B24">
        <w:t xml:space="preserve"> </w:t>
      </w:r>
      <w:r w:rsidR="0024176E">
        <w:t>для отображения информации о дисках</w:t>
      </w:r>
      <w:r w:rsidRPr="00E20B24">
        <w:t xml:space="preserve">: </w:t>
      </w:r>
      <w:r w:rsidR="00F85A08">
        <w:t>Буква и метка тома</w:t>
      </w:r>
      <w:r w:rsidRPr="00E20B24">
        <w:t>, Общий размер, Свободно</w:t>
      </w:r>
    </w:p>
    <w:p w14:paraId="1BE7322D" w14:textId="77777777" w:rsidR="0082607A" w:rsidRDefault="0082607A" w:rsidP="0082607A">
      <w:pPr>
        <w:pStyle w:val="2"/>
        <w:numPr>
          <w:ilvl w:val="2"/>
          <w:numId w:val="6"/>
        </w:numPr>
      </w:pPr>
      <w:r>
        <w:t>О</w:t>
      </w:r>
      <w:r w:rsidR="000A1286">
        <w:t xml:space="preserve">тображать процент занятого места при помощи </w:t>
      </w:r>
      <w:r w:rsidR="005F17B9" w:rsidRPr="0082607A">
        <w:rPr>
          <w:lang w:val="en-US"/>
        </w:rPr>
        <w:t>ProgressBar</w:t>
      </w:r>
    </w:p>
    <w:p w14:paraId="7A9B52EF" w14:textId="3E6C518B" w:rsidR="005F10A7" w:rsidRPr="00F81962" w:rsidRDefault="0082607A" w:rsidP="0082607A">
      <w:pPr>
        <w:pStyle w:val="2"/>
        <w:numPr>
          <w:ilvl w:val="2"/>
          <w:numId w:val="6"/>
        </w:numPr>
      </w:pPr>
      <w:r>
        <w:t>В</w:t>
      </w:r>
      <w:r w:rsidR="00F81962">
        <w:t xml:space="preserve"> зависимости от объема дискового пространства отображать его в соответствующих единицах измерения (Б, КБ, МБ,</w:t>
      </w:r>
      <w:r w:rsidR="00666B78">
        <w:t xml:space="preserve"> ГБ</w:t>
      </w:r>
      <w:r w:rsidR="00F81962">
        <w:t>)</w:t>
      </w:r>
    </w:p>
    <w:p w14:paraId="2648603D" w14:textId="3FC3BD55" w:rsidR="00410B26" w:rsidRDefault="00410B26" w:rsidP="00410B26">
      <w:pPr>
        <w:pStyle w:val="2"/>
      </w:pPr>
      <w:r>
        <w:t>Отображение подробной информации о дисках</w:t>
      </w:r>
    </w:p>
    <w:p w14:paraId="263BAD09" w14:textId="64017091" w:rsidR="005E52FF" w:rsidRDefault="00325B3A" w:rsidP="00640288">
      <w:pPr>
        <w:pStyle w:val="2"/>
        <w:numPr>
          <w:ilvl w:val="2"/>
          <w:numId w:val="6"/>
        </w:numPr>
      </w:pPr>
      <w:r>
        <w:t xml:space="preserve">В контекстное меню для диска добавить </w:t>
      </w:r>
      <w:r w:rsidR="009522C4">
        <w:t xml:space="preserve">пункт «Свойства» </w:t>
      </w:r>
    </w:p>
    <w:p w14:paraId="590E4AF9" w14:textId="0C759881" w:rsidR="002B562F" w:rsidRDefault="000A2EC4" w:rsidP="00640288">
      <w:pPr>
        <w:pStyle w:val="2"/>
        <w:numPr>
          <w:ilvl w:val="2"/>
          <w:numId w:val="6"/>
        </w:numPr>
      </w:pPr>
      <w:r>
        <w:t xml:space="preserve">При нажатии на </w:t>
      </w:r>
      <w:r w:rsidR="00207FB7">
        <w:t>пункт</w:t>
      </w:r>
      <w:r>
        <w:t xml:space="preserve"> открывать отдельное окно</w:t>
      </w:r>
      <w:r w:rsidR="0082627C" w:rsidRPr="0082627C">
        <w:t xml:space="preserve"> </w:t>
      </w:r>
      <w:r w:rsidR="0082627C">
        <w:t>и отображать в нем подробную информацию о выбранном диске</w:t>
      </w:r>
      <w:r w:rsidR="00C233E3">
        <w:t xml:space="preserve"> </w:t>
      </w:r>
      <w:r w:rsidR="00BF1AD7">
        <w:t>по примеру:</w:t>
      </w:r>
    </w:p>
    <w:p w14:paraId="0ECD6F8F" w14:textId="7A40A955" w:rsidR="00C233E3" w:rsidRDefault="00C233E3" w:rsidP="00D52485">
      <w:pPr>
        <w:pStyle w:val="2"/>
        <w:numPr>
          <w:ilvl w:val="0"/>
          <w:numId w:val="0"/>
        </w:numPr>
        <w:ind w:left="567"/>
        <w:jc w:val="center"/>
      </w:pPr>
      <w:r w:rsidRPr="00C233E3">
        <w:rPr>
          <w:noProof/>
          <w:lang w:eastAsia="ru-RU"/>
        </w:rPr>
        <w:drawing>
          <wp:inline distT="0" distB="0" distL="0" distR="0" wp14:anchorId="1DAD1951" wp14:editId="0A93161D">
            <wp:extent cx="1983379" cy="1089965"/>
            <wp:effectExtent l="0" t="0" r="0" b="0"/>
            <wp:docPr id="30904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504" cy="11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7733" w14:textId="483EA48E" w:rsidR="00E20B24" w:rsidRDefault="00E20B24" w:rsidP="00E20B24">
      <w:pPr>
        <w:pStyle w:val="2"/>
      </w:pPr>
      <w:r w:rsidRPr="00E20B24">
        <w:t xml:space="preserve">Отображение количества и размера файлов и папок </w:t>
      </w:r>
    </w:p>
    <w:p w14:paraId="1B08A08B" w14:textId="0CE0DEBF" w:rsidR="002855F8" w:rsidRDefault="00477C46" w:rsidP="00E20B24">
      <w:pPr>
        <w:pStyle w:val="2"/>
        <w:numPr>
          <w:ilvl w:val="2"/>
          <w:numId w:val="6"/>
        </w:numPr>
      </w:pPr>
      <w:r>
        <w:t xml:space="preserve">При нажатии на пункт </w:t>
      </w:r>
      <w:r w:rsidR="00CC2E5A">
        <w:t>свойств</w:t>
      </w:r>
      <w:r w:rsidR="002467E7">
        <w:t xml:space="preserve"> для папки </w:t>
      </w:r>
      <w:r w:rsidR="00CA2644">
        <w:t>открывать отдельное окно и отображать в нем информацию о папке</w:t>
      </w:r>
      <w:r w:rsidR="00E20B24" w:rsidRPr="00E20B24">
        <w:t xml:space="preserve">: </w:t>
      </w:r>
    </w:p>
    <w:p w14:paraId="7FF1D7E9" w14:textId="65AC9DF7" w:rsidR="00CA2644" w:rsidRDefault="00CA2644" w:rsidP="002855F8">
      <w:r w:rsidRPr="00E20B24">
        <w:t>-</w:t>
      </w:r>
      <w:r>
        <w:t xml:space="preserve"> наименование</w:t>
      </w:r>
      <w:r w:rsidRPr="00E20B24">
        <w:t>,</w:t>
      </w:r>
    </w:p>
    <w:p w14:paraId="4D4BE49C" w14:textId="1889F7BD" w:rsidR="002855F8" w:rsidRDefault="00E20B24" w:rsidP="002855F8">
      <w:r w:rsidRPr="00E20B24">
        <w:t xml:space="preserve">- количество файлов (всех, включая вложенные), </w:t>
      </w:r>
    </w:p>
    <w:p w14:paraId="2B624E2D" w14:textId="77777777" w:rsidR="002855F8" w:rsidRDefault="00E20B24" w:rsidP="002855F8">
      <w:r w:rsidRPr="00E20B24">
        <w:t xml:space="preserve">- количество папок (всех, включая вложенные), </w:t>
      </w:r>
    </w:p>
    <w:p w14:paraId="2FEEF474" w14:textId="77777777" w:rsidR="002855F8" w:rsidRDefault="00E20B24" w:rsidP="002855F8">
      <w:r w:rsidRPr="00E20B24">
        <w:t xml:space="preserve">- размер папки, </w:t>
      </w:r>
    </w:p>
    <w:p w14:paraId="5982F547" w14:textId="755DF0E2" w:rsidR="00E20B24" w:rsidRDefault="00E20B24" w:rsidP="002855F8">
      <w:r w:rsidRPr="00E20B24">
        <w:t xml:space="preserve">- % занятого папкой места на диске, где расположена папка. </w:t>
      </w:r>
    </w:p>
    <w:p w14:paraId="22DD6524" w14:textId="77777777" w:rsidR="00E20B24" w:rsidRDefault="00E20B24" w:rsidP="00E20B24">
      <w:pPr>
        <w:pStyle w:val="2"/>
      </w:pPr>
      <w:r w:rsidRPr="00E20B24">
        <w:t xml:space="preserve">Отображение списка самых больших файлов </w:t>
      </w:r>
    </w:p>
    <w:p w14:paraId="317CCA04" w14:textId="0D3BC3EF" w:rsidR="004B2098" w:rsidRDefault="00E20B24" w:rsidP="00E20B24">
      <w:pPr>
        <w:pStyle w:val="2"/>
        <w:numPr>
          <w:ilvl w:val="2"/>
          <w:numId w:val="6"/>
        </w:numPr>
      </w:pPr>
      <w:r w:rsidRPr="00E20B24">
        <w:t>Добавить в</w:t>
      </w:r>
      <w:r w:rsidR="00D3248D">
        <w:t xml:space="preserve"> свойства </w:t>
      </w:r>
      <w:r w:rsidR="003F18C5">
        <w:t>папки список</w:t>
      </w:r>
      <w:r w:rsidR="003F18C5" w:rsidRPr="00E20B24">
        <w:t xml:space="preserve"> </w:t>
      </w:r>
      <w:r w:rsidRPr="00E20B24">
        <w:t xml:space="preserve">«Топ </w:t>
      </w:r>
      <w:r w:rsidR="00D3248D">
        <w:t>5</w:t>
      </w:r>
      <w:r w:rsidRPr="00E20B24">
        <w:t xml:space="preserve"> файлов» со столбцами: </w:t>
      </w:r>
    </w:p>
    <w:p w14:paraId="77A9EA86" w14:textId="77777777" w:rsidR="004B2098" w:rsidRDefault="00E20B24" w:rsidP="004B2098">
      <w:r w:rsidRPr="00E20B24">
        <w:lastRenderedPageBreak/>
        <w:t xml:space="preserve">- размер файла, </w:t>
      </w:r>
    </w:p>
    <w:p w14:paraId="0E155238" w14:textId="66A97235" w:rsidR="003F18C5" w:rsidRDefault="00E20B24" w:rsidP="003F18C5">
      <w:r w:rsidRPr="00E20B24">
        <w:t>- расположение файла (полный путь к нему)</w:t>
      </w:r>
      <w:r w:rsidR="000E0B51">
        <w:t>.</w:t>
      </w:r>
    </w:p>
    <w:p w14:paraId="25E2C6CF" w14:textId="7EB7BF95" w:rsidR="00B7786E" w:rsidRDefault="00B7786E" w:rsidP="003F18C5">
      <w:r>
        <w:t xml:space="preserve">Отображать в списке </w:t>
      </w:r>
      <w:r w:rsidR="00014C6E">
        <w:t>самые большие по размеру файлы</w:t>
      </w:r>
      <w:r w:rsidR="004F7A08">
        <w:t xml:space="preserve"> выбранной папки</w:t>
      </w:r>
      <w:r w:rsidR="00014C6E" w:rsidRPr="00014C6E">
        <w:t xml:space="preserve"> </w:t>
      </w:r>
      <w:r w:rsidR="00014C6E">
        <w:t>(</w:t>
      </w:r>
      <w:r w:rsidR="00014C6E" w:rsidRPr="00E20B24">
        <w:t>включая вложенные)</w:t>
      </w:r>
      <w:r w:rsidR="004F7A08">
        <w:t>.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3DC2124" w14:textId="439886D5" w:rsidR="00A77AE7" w:rsidRDefault="00A77AE7" w:rsidP="00A77AE7">
      <w:pPr>
        <w:pStyle w:val="2"/>
      </w:pPr>
      <w:r w:rsidRPr="00A77AE7">
        <w:t xml:space="preserve">Какой класс предоставляет информацию о дисках? </w:t>
      </w:r>
      <w:r w:rsidR="00BD1D8C">
        <w:t xml:space="preserve">Ответ: </w:t>
      </w:r>
      <w:proofErr w:type="spellStart"/>
      <w:r w:rsidR="00BD1D8C">
        <w:rPr>
          <w:lang w:val="en-US"/>
        </w:rPr>
        <w:t>DriveInfo</w:t>
      </w:r>
      <w:proofErr w:type="spellEnd"/>
    </w:p>
    <w:p w14:paraId="4F95C387" w14:textId="6C0B8D05" w:rsidR="006F08B5" w:rsidRPr="00BD1D8C" w:rsidRDefault="00A77AE7" w:rsidP="00B7786E">
      <w:pPr>
        <w:pStyle w:val="2"/>
      </w:pPr>
      <w:r w:rsidRPr="00A77AE7">
        <w:t xml:space="preserve">Какой класс предоставляет информацию о файлах? </w:t>
      </w:r>
      <w:r w:rsidR="00BD1D8C">
        <w:t xml:space="preserve">Ответ: </w:t>
      </w:r>
      <w:proofErr w:type="spellStart"/>
      <w:r w:rsidR="00BD1D8C">
        <w:rPr>
          <w:lang w:val="en-US"/>
        </w:rPr>
        <w:t>FileInfo</w:t>
      </w:r>
      <w:proofErr w:type="spellEnd"/>
    </w:p>
    <w:p w14:paraId="122DEF6F" w14:textId="545F522E" w:rsidR="00BD1D8C" w:rsidRDefault="00BD1D8C" w:rsidP="00BD1D8C">
      <w:pPr>
        <w:pStyle w:val="1"/>
      </w:pPr>
      <w:r>
        <w:t>Вывод</w:t>
      </w:r>
    </w:p>
    <w:p w14:paraId="67E0930A" w14:textId="3BA25676" w:rsidR="00BD1D8C" w:rsidRDefault="00BD1D8C" w:rsidP="009364A5">
      <w:pPr>
        <w:pStyle w:val="2"/>
      </w:pPr>
      <w:r>
        <w:t>Я научился</w:t>
      </w:r>
      <w:r w:rsidRPr="00C028E6">
        <w:t xml:space="preserve"> получать и отображать статистическую информацию о дисковом пространстве в приложениях на</w:t>
      </w:r>
      <w:bookmarkStart w:id="0" w:name="_GoBack"/>
      <w:bookmarkEnd w:id="0"/>
      <w:r w:rsidRPr="00C028E6">
        <w:t xml:space="preserve"> C#</w:t>
      </w:r>
      <w:r>
        <w:t>.</w:t>
      </w:r>
    </w:p>
    <w:sectPr w:rsidR="00BD1D8C" w:rsidSect="00F90071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64724B" w14:textId="77777777" w:rsidR="0009410A" w:rsidRDefault="0009410A" w:rsidP="00FC25DB">
      <w:r>
        <w:separator/>
      </w:r>
    </w:p>
  </w:endnote>
  <w:endnote w:type="continuationSeparator" w:id="0">
    <w:p w14:paraId="5AF99B5E" w14:textId="77777777" w:rsidR="0009410A" w:rsidRDefault="0009410A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A2C4E" w14:textId="77777777" w:rsidR="0009410A" w:rsidRDefault="0009410A" w:rsidP="00FC25DB">
      <w:r>
        <w:separator/>
      </w:r>
    </w:p>
  </w:footnote>
  <w:footnote w:type="continuationSeparator" w:id="0">
    <w:p w14:paraId="4EC273EE" w14:textId="77777777" w:rsidR="0009410A" w:rsidRDefault="0009410A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F81E6" w14:textId="0E1E9E46" w:rsidR="00F90071" w:rsidRDefault="00F90071" w:rsidP="00F90071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844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2C19"/>
    <w:rsid w:val="00014C6E"/>
    <w:rsid w:val="000461EC"/>
    <w:rsid w:val="00047724"/>
    <w:rsid w:val="00052CF2"/>
    <w:rsid w:val="000605AD"/>
    <w:rsid w:val="00073AC4"/>
    <w:rsid w:val="0009410A"/>
    <w:rsid w:val="00095CE1"/>
    <w:rsid w:val="000A1286"/>
    <w:rsid w:val="000A2EC4"/>
    <w:rsid w:val="000A4A37"/>
    <w:rsid w:val="000A6588"/>
    <w:rsid w:val="000B2E4E"/>
    <w:rsid w:val="000E0B51"/>
    <w:rsid w:val="0011706C"/>
    <w:rsid w:val="00120917"/>
    <w:rsid w:val="001357B7"/>
    <w:rsid w:val="001570F4"/>
    <w:rsid w:val="00160926"/>
    <w:rsid w:val="00177079"/>
    <w:rsid w:val="001774F0"/>
    <w:rsid w:val="0018259A"/>
    <w:rsid w:val="0018663F"/>
    <w:rsid w:val="00187191"/>
    <w:rsid w:val="00193C2E"/>
    <w:rsid w:val="001950BC"/>
    <w:rsid w:val="001974B9"/>
    <w:rsid w:val="001A189A"/>
    <w:rsid w:val="001C62F6"/>
    <w:rsid w:val="001D7F1E"/>
    <w:rsid w:val="001E32F3"/>
    <w:rsid w:val="0020111D"/>
    <w:rsid w:val="00207FB7"/>
    <w:rsid w:val="0021217E"/>
    <w:rsid w:val="00217A4B"/>
    <w:rsid w:val="0024176E"/>
    <w:rsid w:val="00243941"/>
    <w:rsid w:val="00244D9F"/>
    <w:rsid w:val="002467E7"/>
    <w:rsid w:val="00255BE2"/>
    <w:rsid w:val="00271E47"/>
    <w:rsid w:val="002855F8"/>
    <w:rsid w:val="00290189"/>
    <w:rsid w:val="002B562F"/>
    <w:rsid w:val="002C69FF"/>
    <w:rsid w:val="002D1AA7"/>
    <w:rsid w:val="00325B3A"/>
    <w:rsid w:val="00335E4D"/>
    <w:rsid w:val="00337E02"/>
    <w:rsid w:val="003606C6"/>
    <w:rsid w:val="00372D12"/>
    <w:rsid w:val="00376732"/>
    <w:rsid w:val="003848C2"/>
    <w:rsid w:val="0039520A"/>
    <w:rsid w:val="00396F2A"/>
    <w:rsid w:val="003C398A"/>
    <w:rsid w:val="003D7274"/>
    <w:rsid w:val="003E39D5"/>
    <w:rsid w:val="003E7415"/>
    <w:rsid w:val="003F18C5"/>
    <w:rsid w:val="00410B26"/>
    <w:rsid w:val="00435290"/>
    <w:rsid w:val="00477C46"/>
    <w:rsid w:val="0048176F"/>
    <w:rsid w:val="004A368A"/>
    <w:rsid w:val="004A4A47"/>
    <w:rsid w:val="004B2098"/>
    <w:rsid w:val="004C3380"/>
    <w:rsid w:val="004F66A5"/>
    <w:rsid w:val="004F7A08"/>
    <w:rsid w:val="0050592E"/>
    <w:rsid w:val="005106F2"/>
    <w:rsid w:val="00522C1B"/>
    <w:rsid w:val="00524730"/>
    <w:rsid w:val="005269C5"/>
    <w:rsid w:val="00527DA9"/>
    <w:rsid w:val="0054608A"/>
    <w:rsid w:val="00571E46"/>
    <w:rsid w:val="00572A52"/>
    <w:rsid w:val="005C16A0"/>
    <w:rsid w:val="005E52FF"/>
    <w:rsid w:val="005F10A7"/>
    <w:rsid w:val="005F17B9"/>
    <w:rsid w:val="006027A9"/>
    <w:rsid w:val="0062784A"/>
    <w:rsid w:val="00632420"/>
    <w:rsid w:val="00634C0C"/>
    <w:rsid w:val="00640288"/>
    <w:rsid w:val="00661E95"/>
    <w:rsid w:val="00664942"/>
    <w:rsid w:val="00666B78"/>
    <w:rsid w:val="006727F4"/>
    <w:rsid w:val="00676DC8"/>
    <w:rsid w:val="00684F57"/>
    <w:rsid w:val="00693BA2"/>
    <w:rsid w:val="006D5F29"/>
    <w:rsid w:val="006E2B52"/>
    <w:rsid w:val="006E7143"/>
    <w:rsid w:val="006F08B5"/>
    <w:rsid w:val="007211E5"/>
    <w:rsid w:val="0072155A"/>
    <w:rsid w:val="00751708"/>
    <w:rsid w:val="0077080C"/>
    <w:rsid w:val="0077333D"/>
    <w:rsid w:val="00782277"/>
    <w:rsid w:val="00782685"/>
    <w:rsid w:val="007E6F2D"/>
    <w:rsid w:val="00811E30"/>
    <w:rsid w:val="00814C20"/>
    <w:rsid w:val="0082607A"/>
    <w:rsid w:val="0082627C"/>
    <w:rsid w:val="00846B25"/>
    <w:rsid w:val="008702B2"/>
    <w:rsid w:val="008741CF"/>
    <w:rsid w:val="008823E4"/>
    <w:rsid w:val="008C30FF"/>
    <w:rsid w:val="008C3121"/>
    <w:rsid w:val="008E55B3"/>
    <w:rsid w:val="008F3016"/>
    <w:rsid w:val="008F5493"/>
    <w:rsid w:val="009059F2"/>
    <w:rsid w:val="00915625"/>
    <w:rsid w:val="00925158"/>
    <w:rsid w:val="00930DF4"/>
    <w:rsid w:val="00940AB2"/>
    <w:rsid w:val="009522C4"/>
    <w:rsid w:val="00990F82"/>
    <w:rsid w:val="009A4FDD"/>
    <w:rsid w:val="009B4E32"/>
    <w:rsid w:val="009D55D5"/>
    <w:rsid w:val="009E52C2"/>
    <w:rsid w:val="009F70EC"/>
    <w:rsid w:val="00A13A71"/>
    <w:rsid w:val="00A23D79"/>
    <w:rsid w:val="00A24B82"/>
    <w:rsid w:val="00A277FA"/>
    <w:rsid w:val="00A36F65"/>
    <w:rsid w:val="00A3755C"/>
    <w:rsid w:val="00A46EC8"/>
    <w:rsid w:val="00A56873"/>
    <w:rsid w:val="00A7632F"/>
    <w:rsid w:val="00A77AE7"/>
    <w:rsid w:val="00AA09DF"/>
    <w:rsid w:val="00AC191C"/>
    <w:rsid w:val="00B118CB"/>
    <w:rsid w:val="00B24244"/>
    <w:rsid w:val="00B34BEC"/>
    <w:rsid w:val="00B46ADE"/>
    <w:rsid w:val="00B7786E"/>
    <w:rsid w:val="00B90583"/>
    <w:rsid w:val="00BA694D"/>
    <w:rsid w:val="00BD1D8C"/>
    <w:rsid w:val="00BD67D2"/>
    <w:rsid w:val="00BF1AD7"/>
    <w:rsid w:val="00BF672E"/>
    <w:rsid w:val="00BF6E84"/>
    <w:rsid w:val="00C028E6"/>
    <w:rsid w:val="00C07BB1"/>
    <w:rsid w:val="00C17D13"/>
    <w:rsid w:val="00C233E3"/>
    <w:rsid w:val="00C413C9"/>
    <w:rsid w:val="00C53B93"/>
    <w:rsid w:val="00C70C56"/>
    <w:rsid w:val="00C73AC8"/>
    <w:rsid w:val="00CA2644"/>
    <w:rsid w:val="00CA3ECB"/>
    <w:rsid w:val="00CC2E5A"/>
    <w:rsid w:val="00CF0E87"/>
    <w:rsid w:val="00D000B2"/>
    <w:rsid w:val="00D05626"/>
    <w:rsid w:val="00D26AB2"/>
    <w:rsid w:val="00D31233"/>
    <w:rsid w:val="00D3248D"/>
    <w:rsid w:val="00D41914"/>
    <w:rsid w:val="00D51F90"/>
    <w:rsid w:val="00D52485"/>
    <w:rsid w:val="00D6207C"/>
    <w:rsid w:val="00D66C75"/>
    <w:rsid w:val="00D81DE3"/>
    <w:rsid w:val="00D867F7"/>
    <w:rsid w:val="00D96B60"/>
    <w:rsid w:val="00DB5CE5"/>
    <w:rsid w:val="00DC3326"/>
    <w:rsid w:val="00DD2278"/>
    <w:rsid w:val="00DE700E"/>
    <w:rsid w:val="00E01507"/>
    <w:rsid w:val="00E01EF8"/>
    <w:rsid w:val="00E14464"/>
    <w:rsid w:val="00E1614E"/>
    <w:rsid w:val="00E20B24"/>
    <w:rsid w:val="00E43EFB"/>
    <w:rsid w:val="00E472F1"/>
    <w:rsid w:val="00E65989"/>
    <w:rsid w:val="00E834D9"/>
    <w:rsid w:val="00EC6A70"/>
    <w:rsid w:val="00EE187F"/>
    <w:rsid w:val="00EF607D"/>
    <w:rsid w:val="00F1333F"/>
    <w:rsid w:val="00F43490"/>
    <w:rsid w:val="00F63965"/>
    <w:rsid w:val="00F6461D"/>
    <w:rsid w:val="00F81962"/>
    <w:rsid w:val="00F842E1"/>
    <w:rsid w:val="00F85A08"/>
    <w:rsid w:val="00F90071"/>
    <w:rsid w:val="00F939CE"/>
    <w:rsid w:val="00F93A02"/>
    <w:rsid w:val="00FA0FBA"/>
    <w:rsid w:val="00FC25DB"/>
    <w:rsid w:val="00FD01EE"/>
    <w:rsid w:val="00FD094E"/>
    <w:rsid w:val="00FD2871"/>
    <w:rsid w:val="00FD32AE"/>
    <w:rsid w:val="00FE7967"/>
    <w:rsid w:val="00FF162E"/>
    <w:rsid w:val="00FF5F42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517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186</cp:revision>
  <cp:lastPrinted>2025-03-23T12:10:00Z</cp:lastPrinted>
  <dcterms:created xsi:type="dcterms:W3CDTF">2025-01-23T13:37:00Z</dcterms:created>
  <dcterms:modified xsi:type="dcterms:W3CDTF">2026-04-10T08:48:00Z</dcterms:modified>
</cp:coreProperties>
</file>