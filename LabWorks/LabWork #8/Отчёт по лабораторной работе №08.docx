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7A669347" w:rsidR="00A36F65" w:rsidRDefault="00DF78B9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1D762C" w:rsidRPr="001D762C">
        <w:t>8</w:t>
      </w:r>
      <w:r w:rsidR="00A36F65">
        <w:br/>
      </w:r>
      <w:r w:rsidR="00D35DB6" w:rsidRPr="00D35DB6">
        <w:t>Дизассемблирование приложений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48468655" w14:textId="4C2CF9D6" w:rsidR="00A45DA9" w:rsidRPr="00DF78B9" w:rsidRDefault="00C11A1D" w:rsidP="00A45DA9">
      <w:pPr>
        <w:pStyle w:val="2"/>
        <w:rPr>
          <w:b/>
        </w:rPr>
      </w:pPr>
      <w:r w:rsidRPr="00C11A1D">
        <w:t>Научиться применять дизассемблеры для изучения и модификации ПО</w:t>
      </w:r>
      <w:r w:rsidR="00E94ED0">
        <w:t>.</w:t>
      </w:r>
    </w:p>
    <w:p w14:paraId="74796812" w14:textId="4019A1B6" w:rsidR="00DF78B9" w:rsidRDefault="00DF78B9" w:rsidP="00DF78B9">
      <w:pPr>
        <w:pStyle w:val="1"/>
      </w:pPr>
      <w:r>
        <w:t>Ход работы</w:t>
      </w:r>
    </w:p>
    <w:p w14:paraId="325DAA85" w14:textId="476F5F9D" w:rsidR="00DF78B9" w:rsidRPr="00DF78B9" w:rsidRDefault="00DF78B9" w:rsidP="00DF78B9">
      <w:pPr>
        <w:pStyle w:val="2"/>
      </w:pPr>
      <w:r w:rsidRPr="00DF78B9">
        <w:t xml:space="preserve">Сравнил два </w:t>
      </w:r>
      <w:r w:rsidRPr="00DF78B9">
        <w:rPr>
          <w:kern w:val="0"/>
        </w:rPr>
        <w:t>дизассемблированного кода</w:t>
      </w:r>
      <w:r w:rsidRPr="00DF78B9">
        <w:rPr>
          <w:kern w:val="0"/>
        </w:rPr>
        <w:br/>
        <w:t xml:space="preserve">С инициализацией итератора в теле </w:t>
      </w:r>
      <w:r w:rsidRPr="00DF78B9">
        <w:rPr>
          <w:kern w:val="0"/>
          <w:lang w:val="en-US"/>
        </w:rPr>
        <w:t>for</w:t>
      </w:r>
      <w:r w:rsidRPr="00DF78B9">
        <w:rPr>
          <w:kern w:val="0"/>
        </w:rPr>
        <w:br/>
      </w:r>
      <w:r w:rsidRPr="00DF78B9">
        <w:drawing>
          <wp:inline distT="0" distB="0" distL="0" distR="0" wp14:anchorId="613AE9D0" wp14:editId="604C8D1B">
            <wp:extent cx="5257800" cy="3069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2437"/>
                    <a:stretch/>
                  </pic:blipFill>
                  <pic:spPr bwMode="auto">
                    <a:xfrm>
                      <a:off x="0" y="0"/>
                      <a:ext cx="5302794" cy="3096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Cs/>
        </w:rPr>
        <w:br/>
      </w:r>
      <w:r w:rsidRPr="00DF78B9">
        <w:rPr>
          <w:kern w:val="0"/>
        </w:rPr>
        <w:t xml:space="preserve">И инициализацией итератора вне тела </w:t>
      </w:r>
      <w:r w:rsidRPr="00DF78B9">
        <w:rPr>
          <w:kern w:val="0"/>
          <w:lang w:val="en-US"/>
        </w:rPr>
        <w:t>for</w:t>
      </w:r>
      <w:r w:rsidRPr="00DF78B9">
        <w:rPr>
          <w:kern w:val="0"/>
        </w:rPr>
        <w:br/>
      </w:r>
      <w:r w:rsidRPr="00DF78B9">
        <w:drawing>
          <wp:inline distT="0" distB="0" distL="0" distR="0" wp14:anchorId="20A56338" wp14:editId="03DC1F28">
            <wp:extent cx="5257800" cy="3219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F0A8" w14:textId="685C2061" w:rsidR="00612C5D" w:rsidRDefault="00612C5D" w:rsidP="00612C5D">
      <w:pPr>
        <w:pStyle w:val="2"/>
        <w:rPr>
          <w:bCs/>
        </w:rPr>
      </w:pPr>
      <w:r w:rsidRPr="00612C5D">
        <w:br/>
      </w:r>
      <w:r w:rsidRPr="00612C5D">
        <w:lastRenderedPageBreak/>
        <w:drawing>
          <wp:inline distT="0" distB="0" distL="0" distR="0" wp14:anchorId="7CA64376" wp14:editId="6C4DBA42">
            <wp:extent cx="5940425" cy="46462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C5D">
        <w:br/>
      </w:r>
      <w:r w:rsidRPr="00612C5D">
        <w:drawing>
          <wp:inline distT="0" distB="0" distL="0" distR="0" wp14:anchorId="67951ABD" wp14:editId="5E2FBB0C">
            <wp:extent cx="2390775" cy="819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1DAE" w14:textId="7930C3EE" w:rsidR="00526611" w:rsidRDefault="00526611" w:rsidP="00526611">
      <w:pPr>
        <w:pStyle w:val="2"/>
        <w:rPr>
          <w:bCs/>
        </w:rPr>
      </w:pPr>
      <w:r w:rsidRPr="00526611">
        <w:br/>
      </w:r>
      <w:r w:rsidRPr="00526611">
        <w:drawing>
          <wp:inline distT="0" distB="0" distL="0" distR="0" wp14:anchorId="47BBB1DF" wp14:editId="615E4959">
            <wp:extent cx="5940425" cy="3543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712D" w14:textId="6C6EAA15" w:rsidR="00526611" w:rsidRPr="00526611" w:rsidRDefault="00526611" w:rsidP="00526611">
      <w:pPr>
        <w:pStyle w:val="2"/>
      </w:pPr>
      <w:r w:rsidRPr="00526611">
        <w:lastRenderedPageBreak/>
        <w:br/>
      </w:r>
      <w:r w:rsidRPr="00526611">
        <w:drawing>
          <wp:inline distT="0" distB="0" distL="0" distR="0" wp14:anchorId="6C7FD446" wp14:editId="7EFF69F3">
            <wp:extent cx="1466850" cy="1219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776830AB" w14:textId="5E195725" w:rsidR="00D6338A" w:rsidRPr="00D6338A" w:rsidRDefault="00D726AB" w:rsidP="00526611">
      <w:pPr>
        <w:pStyle w:val="2"/>
      </w:pPr>
      <w:r>
        <w:t>Дизассемблирование</w:t>
      </w:r>
      <w:r w:rsidR="00526611" w:rsidRPr="00526611">
        <w:t xml:space="preserve"> — это процесс и/или способ получения исходного текста программы на ассемблере из программы в машинных кодах.</w:t>
      </w:r>
    </w:p>
    <w:p w14:paraId="0BFBCADC" w14:textId="6D5AC0D5" w:rsidR="00D6338A" w:rsidRPr="00D6338A" w:rsidRDefault="00526611" w:rsidP="00D6338A">
      <w:pPr>
        <w:pStyle w:val="2"/>
      </w:pPr>
      <w:r>
        <w:t>Для анализа выполнения программы, а также возможности её редактирования.</w:t>
      </w:r>
    </w:p>
    <w:p w14:paraId="237AE821" w14:textId="1C1ED4B3" w:rsidR="00D6338A" w:rsidRPr="00D6338A" w:rsidRDefault="00526611" w:rsidP="00526611">
      <w:pPr>
        <w:pStyle w:val="2"/>
      </w:pPr>
      <w:r w:rsidRPr="00526611">
        <w:t xml:space="preserve">Дизассемблер (от англ. </w:t>
      </w:r>
      <w:proofErr w:type="spellStart"/>
      <w:r w:rsidRPr="00526611">
        <w:t>disassembler</w:t>
      </w:r>
      <w:proofErr w:type="spellEnd"/>
      <w:r w:rsidRPr="00526611">
        <w:t>) — транслятор, преобразующий машинный код, объектный файл или библиотечные модули в текст</w:t>
      </w:r>
      <w:r>
        <w:t xml:space="preserve"> программы на языке ассемблера.</w:t>
      </w:r>
    </w:p>
    <w:p w14:paraId="5A66F622" w14:textId="5C6FB20D" w:rsidR="00D6338A" w:rsidRPr="00526611" w:rsidRDefault="00526611" w:rsidP="00526611">
      <w:pPr>
        <w:pStyle w:val="2"/>
        <w:rPr>
          <w:lang w:val="en-US"/>
        </w:rPr>
      </w:pPr>
      <w:proofErr w:type="spellStart"/>
      <w:r w:rsidRPr="00526611">
        <w:rPr>
          <w:lang w:val="en-US"/>
        </w:rPr>
        <w:t>Dumpbin</w:t>
      </w:r>
      <w:proofErr w:type="spellEnd"/>
      <w:r w:rsidRPr="00526611">
        <w:rPr>
          <w:lang w:val="en-US"/>
        </w:rPr>
        <w:t xml:space="preserve">, </w:t>
      </w:r>
      <w:proofErr w:type="spellStart"/>
      <w:r w:rsidRPr="00526611">
        <w:rPr>
          <w:lang w:val="en-US"/>
        </w:rPr>
        <w:t>RetDec</w:t>
      </w:r>
      <w:proofErr w:type="spellEnd"/>
      <w:r w:rsidRPr="00526611">
        <w:rPr>
          <w:lang w:val="en-US"/>
        </w:rPr>
        <w:t xml:space="preserve">, </w:t>
      </w:r>
      <w:proofErr w:type="spellStart"/>
      <w:r w:rsidRPr="00526611">
        <w:rPr>
          <w:lang w:val="en-US"/>
        </w:rPr>
        <w:t>Relyze</w:t>
      </w:r>
      <w:proofErr w:type="spellEnd"/>
    </w:p>
    <w:p w14:paraId="7AF5CDDA" w14:textId="77777777" w:rsidR="00526611" w:rsidRDefault="00526611" w:rsidP="00526611">
      <w:pPr>
        <w:pStyle w:val="2"/>
      </w:pPr>
      <w:r>
        <w:t>М</w:t>
      </w:r>
      <w:r w:rsidRPr="00526611">
        <w:t>еню Отладка — Окна — Дизассемблированный код</w:t>
      </w:r>
    </w:p>
    <w:p w14:paraId="2FFFADF6" w14:textId="0D311663" w:rsidR="00EE187F" w:rsidRDefault="00526611" w:rsidP="00526611">
      <w:pPr>
        <w:pStyle w:val="2"/>
      </w:pPr>
      <w:r>
        <w:t>Для затруднения: анализа, понимания алгоритмов, редактирования и нахождения уязвимостей злоумышленникам</w:t>
      </w:r>
      <w:r w:rsidR="00D726AB">
        <w:t>и</w:t>
      </w:r>
      <w:r>
        <w:t>.</w:t>
      </w:r>
      <w:bookmarkStart w:id="0" w:name="_GoBack"/>
      <w:bookmarkEnd w:id="0"/>
    </w:p>
    <w:p w14:paraId="02A4ED7B" w14:textId="27E21F47" w:rsidR="00526611" w:rsidRDefault="00526611" w:rsidP="00526611">
      <w:pPr>
        <w:pStyle w:val="1"/>
      </w:pPr>
      <w:r>
        <w:t>Вывод</w:t>
      </w:r>
    </w:p>
    <w:p w14:paraId="28D6BF36" w14:textId="509905E2" w:rsidR="00526611" w:rsidRDefault="00526611" w:rsidP="00526611">
      <w:pPr>
        <w:pStyle w:val="2"/>
      </w:pPr>
      <w:r>
        <w:t>Я научился</w:t>
      </w:r>
      <w:r w:rsidRPr="00C11A1D">
        <w:t xml:space="preserve"> применять дизассемблеры для изучения и модификации ПО</w:t>
      </w:r>
      <w:r>
        <w:t>.</w:t>
      </w:r>
    </w:p>
    <w:sectPr w:rsidR="00526611" w:rsidSect="00FE5EF7">
      <w:head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F60A38" w14:textId="77777777" w:rsidR="00B42027" w:rsidRDefault="00B42027" w:rsidP="00FE5EF7">
      <w:r>
        <w:separator/>
      </w:r>
    </w:p>
  </w:endnote>
  <w:endnote w:type="continuationSeparator" w:id="0">
    <w:p w14:paraId="11018989" w14:textId="77777777" w:rsidR="00B42027" w:rsidRDefault="00B42027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1BAFA1" w14:textId="77777777" w:rsidR="00B42027" w:rsidRDefault="00B42027" w:rsidP="00FE5EF7">
      <w:r>
        <w:separator/>
      </w:r>
    </w:p>
  </w:footnote>
  <w:footnote w:type="continuationSeparator" w:id="0">
    <w:p w14:paraId="4A96D814" w14:textId="77777777" w:rsidR="00B42027" w:rsidRDefault="00B42027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2E5B36FA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proofErr w:type="spellStart"/>
    <w:r>
      <w:t>Маломан</w:t>
    </w:r>
    <w:proofErr w:type="spellEnd"/>
    <w:r>
      <w:t xml:space="preserve"> Ю.С.</w:t>
    </w:r>
    <w:r w:rsidR="00251CA9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B3323C2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B3323C2E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20B"/>
    <w:rsid w:val="00026C24"/>
    <w:rsid w:val="000429C6"/>
    <w:rsid w:val="000644EB"/>
    <w:rsid w:val="00066EF0"/>
    <w:rsid w:val="00081941"/>
    <w:rsid w:val="00092067"/>
    <w:rsid w:val="000B3F9F"/>
    <w:rsid w:val="001426C6"/>
    <w:rsid w:val="001476C1"/>
    <w:rsid w:val="001534C5"/>
    <w:rsid w:val="0018259A"/>
    <w:rsid w:val="001845EB"/>
    <w:rsid w:val="001974B9"/>
    <w:rsid w:val="001A6198"/>
    <w:rsid w:val="001B0C71"/>
    <w:rsid w:val="001B3154"/>
    <w:rsid w:val="001D033F"/>
    <w:rsid w:val="001D762C"/>
    <w:rsid w:val="001E32F3"/>
    <w:rsid w:val="001E5DCD"/>
    <w:rsid w:val="00222789"/>
    <w:rsid w:val="00241FC5"/>
    <w:rsid w:val="00247596"/>
    <w:rsid w:val="00251CA9"/>
    <w:rsid w:val="00271E47"/>
    <w:rsid w:val="002765B3"/>
    <w:rsid w:val="002812A7"/>
    <w:rsid w:val="002A55DA"/>
    <w:rsid w:val="002B295F"/>
    <w:rsid w:val="002C06B4"/>
    <w:rsid w:val="002C51BB"/>
    <w:rsid w:val="002F2638"/>
    <w:rsid w:val="0030649B"/>
    <w:rsid w:val="00357926"/>
    <w:rsid w:val="00376817"/>
    <w:rsid w:val="003B13D3"/>
    <w:rsid w:val="003D7274"/>
    <w:rsid w:val="003E2962"/>
    <w:rsid w:val="00402D5D"/>
    <w:rsid w:val="00450B1F"/>
    <w:rsid w:val="004540E1"/>
    <w:rsid w:val="004570BA"/>
    <w:rsid w:val="004712EB"/>
    <w:rsid w:val="0047715F"/>
    <w:rsid w:val="00487AED"/>
    <w:rsid w:val="00497A3D"/>
    <w:rsid w:val="004A368A"/>
    <w:rsid w:val="004B72E8"/>
    <w:rsid w:val="004C0A25"/>
    <w:rsid w:val="004C440E"/>
    <w:rsid w:val="004D3B40"/>
    <w:rsid w:val="004E4842"/>
    <w:rsid w:val="005106F2"/>
    <w:rsid w:val="005155D3"/>
    <w:rsid w:val="00526611"/>
    <w:rsid w:val="00561347"/>
    <w:rsid w:val="00561558"/>
    <w:rsid w:val="00567398"/>
    <w:rsid w:val="00573750"/>
    <w:rsid w:val="00574105"/>
    <w:rsid w:val="00581C82"/>
    <w:rsid w:val="00582894"/>
    <w:rsid w:val="00586DBF"/>
    <w:rsid w:val="005F4386"/>
    <w:rsid w:val="00612C5D"/>
    <w:rsid w:val="00641BD8"/>
    <w:rsid w:val="006601DD"/>
    <w:rsid w:val="00682881"/>
    <w:rsid w:val="00693BA2"/>
    <w:rsid w:val="0069439E"/>
    <w:rsid w:val="006A1826"/>
    <w:rsid w:val="006A72CB"/>
    <w:rsid w:val="006B6238"/>
    <w:rsid w:val="006D4AA6"/>
    <w:rsid w:val="006E2B52"/>
    <w:rsid w:val="006F2133"/>
    <w:rsid w:val="00700D86"/>
    <w:rsid w:val="0079148D"/>
    <w:rsid w:val="007A683C"/>
    <w:rsid w:val="007B3E7A"/>
    <w:rsid w:val="00813610"/>
    <w:rsid w:val="00814C20"/>
    <w:rsid w:val="00820C57"/>
    <w:rsid w:val="0086105C"/>
    <w:rsid w:val="008626FB"/>
    <w:rsid w:val="008823E4"/>
    <w:rsid w:val="008A460C"/>
    <w:rsid w:val="008B2679"/>
    <w:rsid w:val="008B26A7"/>
    <w:rsid w:val="008B4F50"/>
    <w:rsid w:val="008E333F"/>
    <w:rsid w:val="008F5493"/>
    <w:rsid w:val="009165CB"/>
    <w:rsid w:val="00925158"/>
    <w:rsid w:val="00934CEA"/>
    <w:rsid w:val="00943376"/>
    <w:rsid w:val="0095406D"/>
    <w:rsid w:val="009547EE"/>
    <w:rsid w:val="00976E9C"/>
    <w:rsid w:val="0098596B"/>
    <w:rsid w:val="009A0D76"/>
    <w:rsid w:val="009A4EA9"/>
    <w:rsid w:val="009A774A"/>
    <w:rsid w:val="009B7649"/>
    <w:rsid w:val="009C705F"/>
    <w:rsid w:val="009F7976"/>
    <w:rsid w:val="00A05AE4"/>
    <w:rsid w:val="00A154EC"/>
    <w:rsid w:val="00A36F65"/>
    <w:rsid w:val="00A43807"/>
    <w:rsid w:val="00A45DA9"/>
    <w:rsid w:val="00A7632F"/>
    <w:rsid w:val="00A94C28"/>
    <w:rsid w:val="00AB6B93"/>
    <w:rsid w:val="00B01EC6"/>
    <w:rsid w:val="00B42027"/>
    <w:rsid w:val="00B47D35"/>
    <w:rsid w:val="00B47D4A"/>
    <w:rsid w:val="00B513B3"/>
    <w:rsid w:val="00B61DDA"/>
    <w:rsid w:val="00B85893"/>
    <w:rsid w:val="00BA2A4B"/>
    <w:rsid w:val="00BC0CDF"/>
    <w:rsid w:val="00BE4C04"/>
    <w:rsid w:val="00C11A1D"/>
    <w:rsid w:val="00C413C9"/>
    <w:rsid w:val="00C42A4A"/>
    <w:rsid w:val="00C45D26"/>
    <w:rsid w:val="00C73AC8"/>
    <w:rsid w:val="00C74890"/>
    <w:rsid w:val="00CA3594"/>
    <w:rsid w:val="00CF0E87"/>
    <w:rsid w:val="00D11DA7"/>
    <w:rsid w:val="00D3597B"/>
    <w:rsid w:val="00D35DB6"/>
    <w:rsid w:val="00D6338A"/>
    <w:rsid w:val="00D66C75"/>
    <w:rsid w:val="00D726AB"/>
    <w:rsid w:val="00D744B0"/>
    <w:rsid w:val="00D92673"/>
    <w:rsid w:val="00D9519A"/>
    <w:rsid w:val="00DD03C5"/>
    <w:rsid w:val="00DE218B"/>
    <w:rsid w:val="00DF78B9"/>
    <w:rsid w:val="00E01507"/>
    <w:rsid w:val="00E106CE"/>
    <w:rsid w:val="00E125CB"/>
    <w:rsid w:val="00E63907"/>
    <w:rsid w:val="00E65989"/>
    <w:rsid w:val="00E73EDC"/>
    <w:rsid w:val="00E818FA"/>
    <w:rsid w:val="00E83AAC"/>
    <w:rsid w:val="00E94ED0"/>
    <w:rsid w:val="00EB677B"/>
    <w:rsid w:val="00EE187F"/>
    <w:rsid w:val="00F22C1E"/>
    <w:rsid w:val="00F312AC"/>
    <w:rsid w:val="00F31B84"/>
    <w:rsid w:val="00F44FA9"/>
    <w:rsid w:val="00F52596"/>
    <w:rsid w:val="00F5290C"/>
    <w:rsid w:val="00F82A14"/>
    <w:rsid w:val="00F86EF9"/>
    <w:rsid w:val="00FC7A0E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581C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155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130</cp:revision>
  <cp:lastPrinted>2025-02-09T15:57:00Z</cp:lastPrinted>
  <dcterms:created xsi:type="dcterms:W3CDTF">2025-01-23T13:37:00Z</dcterms:created>
  <dcterms:modified xsi:type="dcterms:W3CDTF">2026-02-13T08:37:00Z</dcterms:modified>
</cp:coreProperties>
</file>