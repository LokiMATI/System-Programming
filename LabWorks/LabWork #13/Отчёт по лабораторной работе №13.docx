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7B609F13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</w:t>
      </w:r>
      <w:r w:rsidR="00723DD2" w:rsidRPr="00723DD2">
        <w:t>3</w:t>
      </w:r>
      <w:r>
        <w:br/>
      </w:r>
      <w:r w:rsidR="00F32331" w:rsidRPr="00F32331">
        <w:rPr>
          <w:bCs/>
        </w:rPr>
        <w:t xml:space="preserve">Разработка схем с использованием </w:t>
      </w:r>
      <w:r w:rsidR="00547E01">
        <w:rPr>
          <w:bCs/>
        </w:rPr>
        <w:t>дисплея</w:t>
      </w:r>
    </w:p>
    <w:p w14:paraId="1026D853" w14:textId="7E126FE9" w:rsidR="00A36F65" w:rsidRDefault="00A36F65" w:rsidP="00E9243D">
      <w:pPr>
        <w:pStyle w:val="1"/>
        <w:ind w:left="0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63DB310E" w14:textId="37767710" w:rsidR="009E4ADE" w:rsidRPr="006F7340" w:rsidRDefault="00F32331" w:rsidP="00975930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975930">
        <w:t>дисплеями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2F98A782" w14:textId="081E47BA" w:rsidR="00A36F65" w:rsidRDefault="00A36F65" w:rsidP="00E9243D">
      <w:pPr>
        <w:pStyle w:val="1"/>
        <w:ind w:left="0"/>
      </w:pPr>
      <w:r>
        <w:t>Задание</w:t>
      </w:r>
    </w:p>
    <w:p w14:paraId="5E55031C" w14:textId="7503906C" w:rsidR="00DE2E78" w:rsidRDefault="00F12E16" w:rsidP="00753841">
      <w:pPr>
        <w:pStyle w:val="2"/>
      </w:pPr>
      <w:r>
        <w:t xml:space="preserve">Разработать </w:t>
      </w:r>
      <w:r w:rsidR="00DA6149">
        <w:t>схему</w:t>
      </w:r>
      <w:r w:rsidR="00753841">
        <w:t xml:space="preserve"> </w:t>
      </w:r>
      <w:r w:rsidR="00DA6149">
        <w:t>с</w:t>
      </w:r>
      <w:r w:rsidR="00753841">
        <w:t xml:space="preserve"> использованием дисплея </w:t>
      </w:r>
      <w:r w:rsidR="00753841">
        <w:rPr>
          <w:lang w:val="en-US"/>
        </w:rPr>
        <w:t>LCD</w:t>
      </w:r>
      <w:r w:rsidR="00753841" w:rsidRPr="00753841">
        <w:t xml:space="preserve"> </w:t>
      </w:r>
      <w:r w:rsidR="001E51D7" w:rsidRPr="001E51D7">
        <w:t>16</w:t>
      </w:r>
      <w:r w:rsidR="006B1E20">
        <w:rPr>
          <w:lang w:val="en-US"/>
        </w:rPr>
        <w:t>x</w:t>
      </w:r>
      <w:r w:rsidR="001E51D7" w:rsidRPr="001E51D7">
        <w:t>2</w:t>
      </w:r>
      <w:r w:rsidR="00B25C8F">
        <w:t>,</w:t>
      </w:r>
      <w:r w:rsidR="00DA6149" w:rsidRPr="00DA6149">
        <w:t xml:space="preserve"> </w:t>
      </w:r>
      <w:r w:rsidR="00DA6149">
        <w:t xml:space="preserve">для вывода времени прошедшего </w:t>
      </w:r>
      <w:r w:rsidR="00B73ECB">
        <w:t xml:space="preserve">с включения схемы в формате </w:t>
      </w:r>
      <w:proofErr w:type="spellStart"/>
      <w:proofErr w:type="gramStart"/>
      <w:r w:rsidR="00B73ECB">
        <w:t>мм:сс</w:t>
      </w:r>
      <w:proofErr w:type="spellEnd"/>
      <w:proofErr w:type="gramEnd"/>
      <w:r w:rsidR="00867D77">
        <w:t xml:space="preserve"> на дисплей</w:t>
      </w:r>
      <w:r w:rsidR="00234DFF">
        <w:t>.</w:t>
      </w:r>
    </w:p>
    <w:p w14:paraId="24C8874E" w14:textId="1C94883B" w:rsidR="00ED49B1" w:rsidRDefault="00ED49B1" w:rsidP="00ED49B1">
      <w:pPr>
        <w:pStyle w:val="1"/>
        <w:numPr>
          <w:ilvl w:val="0"/>
          <w:numId w:val="0"/>
        </w:numPr>
      </w:pPr>
      <w:r w:rsidRPr="00ED49B1">
        <w:lastRenderedPageBreak/>
        <w:drawing>
          <wp:inline distT="0" distB="0" distL="0" distR="0" wp14:anchorId="5BDC9AD3" wp14:editId="5E5C78D6">
            <wp:extent cx="5940425" cy="2823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F4C9" w14:textId="537DDAF5" w:rsidR="00ED49B1" w:rsidRDefault="00ED49B1" w:rsidP="00ED49B1">
      <w:pPr>
        <w:pStyle w:val="1"/>
        <w:numPr>
          <w:ilvl w:val="0"/>
          <w:numId w:val="0"/>
        </w:numPr>
      </w:pPr>
      <w:r w:rsidRPr="00ED49B1">
        <w:drawing>
          <wp:inline distT="0" distB="0" distL="0" distR="0" wp14:anchorId="1E45CE02" wp14:editId="76FCF6DE">
            <wp:extent cx="3305175" cy="5629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7901" w14:textId="6197A22D" w:rsidR="00234DFF" w:rsidRDefault="00234DFF" w:rsidP="00753841">
      <w:pPr>
        <w:pStyle w:val="2"/>
      </w:pPr>
      <w:r>
        <w:t>Разработать схему</w:t>
      </w:r>
      <w:r w:rsidR="00B25C8F">
        <w:t xml:space="preserve"> с использованием дисплея </w:t>
      </w:r>
      <w:r w:rsidR="00B25C8F">
        <w:rPr>
          <w:lang w:val="en-US"/>
        </w:rPr>
        <w:t>LCD</w:t>
      </w:r>
      <w:r w:rsidR="00B25C8F" w:rsidRPr="00753841">
        <w:t xml:space="preserve"> </w:t>
      </w:r>
      <w:r w:rsidR="00B25C8F" w:rsidRPr="001E51D7">
        <w:t>16</w:t>
      </w:r>
      <w:r w:rsidR="006B1E20">
        <w:rPr>
          <w:lang w:val="en-US"/>
        </w:rPr>
        <w:t>x</w:t>
      </w:r>
      <w:r w:rsidR="00B25C8F" w:rsidRPr="001E51D7">
        <w:t>2</w:t>
      </w:r>
      <w:r>
        <w:t xml:space="preserve">, </w:t>
      </w:r>
      <w:r w:rsidR="00B25C8F">
        <w:t xml:space="preserve">выводящую </w:t>
      </w:r>
      <w:r w:rsidR="007B57C2">
        <w:t>на экран бегущую строку</w:t>
      </w:r>
      <w:r w:rsidR="00422F25">
        <w:t xml:space="preserve"> (прокручивается </w:t>
      </w:r>
      <w:r w:rsidR="006B1E20">
        <w:t>справа</w:t>
      </w:r>
      <w:r w:rsidR="00422F25">
        <w:t xml:space="preserve"> налево)</w:t>
      </w:r>
      <w:r w:rsidR="007B57C2">
        <w:t xml:space="preserve"> </w:t>
      </w:r>
      <w:r w:rsidR="00A50CB1">
        <w:rPr>
          <w:lang w:val="en-US"/>
        </w:rPr>
        <w:t>c</w:t>
      </w:r>
      <w:r w:rsidR="00A50CB1" w:rsidRPr="00A50CB1">
        <w:t xml:space="preserve"> </w:t>
      </w:r>
      <w:r w:rsidR="00A50CB1">
        <w:t xml:space="preserve">сообщением </w:t>
      </w:r>
      <w:r w:rsidR="00422F25">
        <w:lastRenderedPageBreak/>
        <w:t>«</w:t>
      </w:r>
      <w:r w:rsidR="006B1E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6B1E20">
        <w:rPr>
          <w:lang w:val="en-US"/>
        </w:rPr>
        <w:t>️</w:t>
      </w:r>
      <w:r w:rsidR="00422F25">
        <w:rPr>
          <w:lang w:val="en-US"/>
        </w:rPr>
        <w:t>Hello</w:t>
      </w:r>
      <w:r w:rsidR="00422F25" w:rsidRPr="00422F25">
        <w:t xml:space="preserve"> </w:t>
      </w:r>
      <w:r w:rsidR="00422F25">
        <w:rPr>
          <w:lang w:val="en-US"/>
        </w:rPr>
        <w:t>World</w:t>
      </w:r>
      <w:r w:rsidR="006B1E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6B1E20">
        <w:rPr>
          <w:lang w:val="en-US"/>
        </w:rPr>
        <w:t>️</w:t>
      </w:r>
      <w:r w:rsidR="00422F25">
        <w:t>»</w:t>
      </w:r>
      <w:r w:rsidR="006B1E20" w:rsidRPr="006B1E20">
        <w:t xml:space="preserve">. </w:t>
      </w:r>
      <w:r w:rsidR="006B1E20">
        <w:t>Символ сердца добавить в память дисплея самостоятельно.</w:t>
      </w:r>
    </w:p>
    <w:p w14:paraId="1135782F" w14:textId="4D0E1289" w:rsidR="00ED49B1" w:rsidRDefault="00ED49B1" w:rsidP="00ED49B1">
      <w:pPr>
        <w:pStyle w:val="1"/>
        <w:numPr>
          <w:ilvl w:val="0"/>
          <w:numId w:val="0"/>
        </w:numPr>
      </w:pPr>
      <w:r w:rsidRPr="00ED49B1">
        <w:lastRenderedPageBreak/>
        <w:drawing>
          <wp:inline distT="0" distB="0" distL="0" distR="0" wp14:anchorId="0AD1C0CC" wp14:editId="159E2C03">
            <wp:extent cx="5940425" cy="28232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E983" w14:textId="7D723205" w:rsidR="00191656" w:rsidRPr="00E9243D" w:rsidRDefault="00E9243D" w:rsidP="00ED49B1">
      <w:pPr>
        <w:pStyle w:val="1"/>
        <w:numPr>
          <w:ilvl w:val="0"/>
          <w:numId w:val="0"/>
        </w:numPr>
      </w:pPr>
      <w:r w:rsidRPr="00E9243D">
        <w:lastRenderedPageBreak/>
        <w:drawing>
          <wp:inline distT="0" distB="0" distL="0" distR="0" wp14:anchorId="20F5D797" wp14:editId="125C7361">
            <wp:extent cx="4457700" cy="6324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3BBB" w14:textId="1D4876C5" w:rsidR="006B1E20" w:rsidRDefault="006B1E20" w:rsidP="00815D7F">
      <w:pPr>
        <w:pStyle w:val="2"/>
      </w:pPr>
      <w:r>
        <w:t xml:space="preserve">Разработать схему с использованием дисплея </w:t>
      </w:r>
      <w:r w:rsidRPr="006B1E20">
        <w:rPr>
          <w:lang w:val="en-US"/>
        </w:rPr>
        <w:t>OLED</w:t>
      </w:r>
      <w:r w:rsidRPr="006B1E20">
        <w:t xml:space="preserve"> 128</w:t>
      </w:r>
      <w:r w:rsidRPr="006B1E20">
        <w:rPr>
          <w:lang w:val="en-US"/>
        </w:rPr>
        <w:t>x</w:t>
      </w:r>
      <w:r w:rsidRPr="006B1E20">
        <w:t>64</w:t>
      </w:r>
      <w:r>
        <w:t>, для отображения изображения размером 64</w:t>
      </w:r>
      <w:r w:rsidRPr="006B1E20">
        <w:rPr>
          <w:lang w:val="en-US"/>
        </w:rPr>
        <w:t>x</w:t>
      </w:r>
      <w:r>
        <w:t xml:space="preserve">64 на правой половине дисплея. Изображение можно найти, сгенерировать или нарисовать самостоятельно при помощи сайта: </w:t>
      </w:r>
      <w:hyperlink r:id="rId10" w:history="1">
        <w:r w:rsidRPr="00356175">
          <w:rPr>
            <w:rStyle w:val="af4"/>
          </w:rPr>
          <w:t>https://pkolt.github.</w:t>
        </w:r>
        <w:r w:rsidRPr="00356175">
          <w:rPr>
            <w:rStyle w:val="af4"/>
          </w:rPr>
          <w:t>i</w:t>
        </w:r>
        <w:r w:rsidRPr="00356175">
          <w:rPr>
            <w:rStyle w:val="af4"/>
          </w:rPr>
          <w:t>o/bitmap_editor</w:t>
        </w:r>
      </w:hyperlink>
      <w:r>
        <w:t xml:space="preserve"> </w:t>
      </w:r>
    </w:p>
    <w:p w14:paraId="33BD6AF0" w14:textId="77777777" w:rsidR="00C52DD4" w:rsidRDefault="008F799E" w:rsidP="00815D7F">
      <w:pPr>
        <w:pStyle w:val="2"/>
      </w:pPr>
      <w:r>
        <w:t>Изменить схему из п.5.4, добавив в нее 2 кнопки. В левой части экрана должно отображаться меню</w:t>
      </w:r>
      <w:r w:rsidR="003330FA">
        <w:t xml:space="preserve"> из 3 пунктов </w:t>
      </w:r>
      <w:r w:rsidR="00C346A4">
        <w:t xml:space="preserve">для отображения состояний еды, энергии и </w:t>
      </w:r>
      <w:r w:rsidR="00844845">
        <w:t>здоровья. При нажатии на первую кнопку пункты меню должны переключаться – вокруг активного пункта необходимо отображать рамку</w:t>
      </w:r>
      <w:r w:rsidR="00C52DD4">
        <w:t>.</w:t>
      </w:r>
    </w:p>
    <w:p w14:paraId="4DDCEC3D" w14:textId="5D598239" w:rsidR="00553BED" w:rsidRDefault="00C52DD4" w:rsidP="00553BED">
      <w:pPr>
        <w:pStyle w:val="2"/>
      </w:pPr>
      <w:r>
        <w:t>Изменить схему из п.5.5,</w:t>
      </w:r>
      <w:r w:rsidR="003330FA" w:rsidRPr="003330FA">
        <w:t xml:space="preserve"> </w:t>
      </w:r>
      <w:r w:rsidR="009F536D">
        <w:t>так, чтобы для каждого пункта меню отображалось значение характеристики от 1 до 100</w:t>
      </w:r>
      <w:r w:rsidR="00553BED">
        <w:t xml:space="preserve">. Еда и энергия должны периодически уменьшаться, а здоровье увеличиваться, пока характеристики больше 80. Если любая из двух характеристик опускается ниже 20, здоровье начинает уменьшаться (сильнее если обе меньше 20). </w:t>
      </w:r>
      <w:r w:rsidR="0078274F">
        <w:t xml:space="preserve">При нажатии на вторую кнопку при выбранном пункте меню характеристика должна увеличиваться. </w:t>
      </w:r>
      <w:r w:rsidR="00553BED">
        <w:lastRenderedPageBreak/>
        <w:t>Если здоровье на 0, необходимо выводить сообщение «</w:t>
      </w:r>
      <w:r w:rsidR="00553BED">
        <w:rPr>
          <w:lang w:val="en-US"/>
        </w:rPr>
        <w:t>Game</w:t>
      </w:r>
      <w:r w:rsidR="00553BED" w:rsidRPr="00553BED">
        <w:t xml:space="preserve"> </w:t>
      </w:r>
      <w:r w:rsidR="00553BED">
        <w:rPr>
          <w:lang w:val="en-US"/>
        </w:rPr>
        <w:t>over</w:t>
      </w:r>
      <w:r w:rsidR="00E9243D">
        <w:t>».</w:t>
      </w:r>
    </w:p>
    <w:p w14:paraId="4DE5AB0F" w14:textId="68536786" w:rsidR="00E9243D" w:rsidRDefault="00E9243D" w:rsidP="00E9243D">
      <w:pPr>
        <w:pStyle w:val="1"/>
        <w:numPr>
          <w:ilvl w:val="0"/>
          <w:numId w:val="0"/>
        </w:numPr>
      </w:pPr>
      <w:r w:rsidRPr="00E9243D">
        <w:lastRenderedPageBreak/>
        <w:drawing>
          <wp:inline distT="0" distB="0" distL="0" distR="0" wp14:anchorId="7EC0D23E" wp14:editId="753AFA0E">
            <wp:extent cx="5940425" cy="73971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4D5" w14:textId="635B89CA" w:rsidR="00E9243D" w:rsidRDefault="00E9243D" w:rsidP="00E9243D">
      <w:pPr>
        <w:pStyle w:val="1"/>
        <w:numPr>
          <w:ilvl w:val="0"/>
          <w:numId w:val="0"/>
        </w:numPr>
      </w:pPr>
      <w:r w:rsidRPr="00E9243D">
        <w:lastRenderedPageBreak/>
        <w:drawing>
          <wp:inline distT="0" distB="0" distL="0" distR="0" wp14:anchorId="49C1EB31" wp14:editId="2F68845A">
            <wp:extent cx="5305425" cy="7715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E9243D">
      <w:pPr>
        <w:pStyle w:val="1"/>
        <w:ind w:left="0"/>
      </w:pPr>
      <w:r>
        <w:t>Контрольные вопросы</w:t>
      </w:r>
    </w:p>
    <w:p w14:paraId="6C51A252" w14:textId="01AD4CF7" w:rsidR="002B6B30" w:rsidRDefault="00E9243D" w:rsidP="00E9243D">
      <w:pPr>
        <w:pStyle w:val="2"/>
      </w:pPr>
      <w:r w:rsidRPr="00E9243D">
        <w:t xml:space="preserve">Дисплей (например, LCD 1602) подключается к </w:t>
      </w:r>
      <w:proofErr w:type="spellStart"/>
      <w:r w:rsidRPr="00E9243D">
        <w:t>Arduino</w:t>
      </w:r>
      <w:proofErr w:type="spellEnd"/>
      <w:r w:rsidRPr="00E9243D">
        <w:t xml:space="preserve"> через интерфейс I2C с помощью специального модуля. Это позволяет использовать всего 2 провода данных (SDA и SCL) вместо 6 линий, которые требуются для прямого подключения дисплея. Модуль преобразует команды </w:t>
      </w:r>
      <w:proofErr w:type="spellStart"/>
      <w:r w:rsidRPr="00E9243D">
        <w:t>Arduino</w:t>
      </w:r>
      <w:proofErr w:type="spellEnd"/>
      <w:r w:rsidRPr="00E9243D">
        <w:t xml:space="preserve"> в вид, понятный дисплею.</w:t>
      </w:r>
    </w:p>
    <w:p w14:paraId="4B8749AF" w14:textId="109A4DEA" w:rsidR="00D0362D" w:rsidRPr="00E9243D" w:rsidRDefault="00E9243D" w:rsidP="00E9243D">
      <w:pPr>
        <w:pStyle w:val="2"/>
        <w:rPr>
          <w:lang w:val="en-US"/>
        </w:rPr>
      </w:pPr>
      <w:proofErr w:type="spellStart"/>
      <w:r w:rsidRPr="00E9243D">
        <w:rPr>
          <w:lang w:val="en-US"/>
        </w:rPr>
        <w:lastRenderedPageBreak/>
        <w:t>Wire.h</w:t>
      </w:r>
      <w:proofErr w:type="spellEnd"/>
      <w:r w:rsidRPr="00E9243D">
        <w:rPr>
          <w:lang w:val="en-US"/>
        </w:rPr>
        <w:t xml:space="preserve">, </w:t>
      </w:r>
      <w:proofErr w:type="spellStart"/>
      <w:r w:rsidRPr="00E9243D">
        <w:rPr>
          <w:lang w:val="en-US"/>
        </w:rPr>
        <w:t>Adafruit_GFX.h</w:t>
      </w:r>
      <w:proofErr w:type="spellEnd"/>
      <w:r w:rsidRPr="00E9243D">
        <w:rPr>
          <w:lang w:val="en-US"/>
        </w:rPr>
        <w:t xml:space="preserve">, Adafruit_SSD1306.h, </w:t>
      </w:r>
      <w:proofErr w:type="spellStart"/>
      <w:r w:rsidRPr="00E9243D">
        <w:rPr>
          <w:lang w:val="en-US"/>
        </w:rPr>
        <w:t>SPI.h</w:t>
      </w:r>
      <w:proofErr w:type="spellEnd"/>
      <w:r w:rsidRPr="00E9243D">
        <w:rPr>
          <w:lang w:val="en-US"/>
        </w:rPr>
        <w:t xml:space="preserve">, </w:t>
      </w:r>
      <w:proofErr w:type="spellStart"/>
      <w:r w:rsidRPr="00E9243D">
        <w:rPr>
          <w:lang w:val="en-US"/>
        </w:rPr>
        <w:t>LiquidCrystal.h</w:t>
      </w:r>
      <w:proofErr w:type="spellEnd"/>
      <w:r>
        <w:rPr>
          <w:lang w:val="en-US"/>
        </w:rPr>
        <w:t>.</w:t>
      </w:r>
    </w:p>
    <w:p w14:paraId="233787A9" w14:textId="3B9D86D9" w:rsidR="006640F5" w:rsidRPr="00E9243D" w:rsidRDefault="00E9243D" w:rsidP="00E9243D">
      <w:pPr>
        <w:pStyle w:val="2"/>
        <w:rPr>
          <w:lang w:val="en-US"/>
        </w:rPr>
      </w:pPr>
      <w:r>
        <w:t>Через</w:t>
      </w:r>
      <w:r w:rsidRPr="00E9243D">
        <w:rPr>
          <w:lang w:val="en-US"/>
        </w:rPr>
        <w:t xml:space="preserve"> I2C: GND –GND; VCC – 5V; SDA – A4; SCL – A5.</w:t>
      </w:r>
    </w:p>
    <w:p w14:paraId="68FF9E9C" w14:textId="254B12AB" w:rsidR="005E563C" w:rsidRDefault="00E9243D" w:rsidP="00E9243D">
      <w:pPr>
        <w:pStyle w:val="2"/>
        <w:rPr>
          <w:lang w:val="en-US"/>
        </w:rPr>
      </w:pPr>
      <w:r>
        <w:rPr>
          <w:lang w:val="en-US"/>
        </w:rPr>
        <w:t>GND –GND; VCC – 5V; SDA – A4; SCL – A5</w:t>
      </w:r>
      <w:r>
        <w:rPr>
          <w:lang w:val="en-US"/>
        </w:rPr>
        <w:t>.</w:t>
      </w:r>
    </w:p>
    <w:p w14:paraId="4C17E9CF" w14:textId="62A4059E" w:rsidR="00E9243D" w:rsidRPr="00E9243D" w:rsidRDefault="00E9243D" w:rsidP="00E9243D">
      <w:pPr>
        <w:pStyle w:val="1"/>
        <w:ind w:left="0"/>
        <w:rPr>
          <w:lang w:val="en-US"/>
        </w:rPr>
      </w:pPr>
      <w:r>
        <w:t>Вывод</w:t>
      </w:r>
    </w:p>
    <w:p w14:paraId="70ACB27A" w14:textId="63C3A58D" w:rsidR="00E9243D" w:rsidRPr="001A11DD" w:rsidRDefault="00E9243D" w:rsidP="00E9243D">
      <w:pPr>
        <w:pStyle w:val="2"/>
        <w:rPr>
          <w:b/>
          <w:bCs/>
        </w:rPr>
      </w:pPr>
      <w:r>
        <w:t>Я научился</w:t>
      </w:r>
      <w:r w:rsidRPr="001A11DD">
        <w:t xml:space="preserve">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2C47F7C5" w14:textId="446EB04E" w:rsidR="00E9243D" w:rsidRPr="00F32331" w:rsidRDefault="00E9243D" w:rsidP="00E9243D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497861AE" w14:textId="43FDB247" w:rsidR="00E9243D" w:rsidRPr="00E9243D" w:rsidRDefault="00E9243D" w:rsidP="00E9243D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</w:t>
      </w:r>
      <w:r>
        <w:t xml:space="preserve">дисплеями </w:t>
      </w:r>
      <w:r>
        <w:rPr>
          <w:lang w:val="en-US"/>
        </w:rPr>
        <w:t>Arduino</w:t>
      </w:r>
      <w:bookmarkStart w:id="0" w:name="_GoBack"/>
      <w:bookmarkEnd w:id="0"/>
    </w:p>
    <w:sectPr w:rsidR="00E9243D" w:rsidRPr="00E9243D" w:rsidSect="00FE5EF7">
      <w:head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2102F8" w14:textId="77777777" w:rsidR="009630D1" w:rsidRDefault="009630D1" w:rsidP="00FE5EF7">
      <w:r>
        <w:separator/>
      </w:r>
    </w:p>
  </w:endnote>
  <w:endnote w:type="continuationSeparator" w:id="0">
    <w:p w14:paraId="1D55CF02" w14:textId="77777777" w:rsidR="009630D1" w:rsidRDefault="009630D1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CA745" w14:textId="77777777" w:rsidR="009630D1" w:rsidRDefault="009630D1" w:rsidP="00FE5EF7">
      <w:r>
        <w:separator/>
      </w:r>
    </w:p>
  </w:footnote>
  <w:footnote w:type="continuationSeparator" w:id="0">
    <w:p w14:paraId="2EBA24D7" w14:textId="77777777" w:rsidR="009630D1" w:rsidRDefault="009630D1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1277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81941"/>
    <w:rsid w:val="00082A07"/>
    <w:rsid w:val="0008619C"/>
    <w:rsid w:val="00096D5A"/>
    <w:rsid w:val="0009775F"/>
    <w:rsid w:val="000A731D"/>
    <w:rsid w:val="000B3F9F"/>
    <w:rsid w:val="000B4CB7"/>
    <w:rsid w:val="000C03C6"/>
    <w:rsid w:val="000C2E99"/>
    <w:rsid w:val="000C6237"/>
    <w:rsid w:val="000C6C79"/>
    <w:rsid w:val="000F3757"/>
    <w:rsid w:val="00102B22"/>
    <w:rsid w:val="00112B63"/>
    <w:rsid w:val="00116413"/>
    <w:rsid w:val="00125CAB"/>
    <w:rsid w:val="00135992"/>
    <w:rsid w:val="001426C6"/>
    <w:rsid w:val="00145020"/>
    <w:rsid w:val="001457DE"/>
    <w:rsid w:val="001476C1"/>
    <w:rsid w:val="00150C7B"/>
    <w:rsid w:val="001534C5"/>
    <w:rsid w:val="001544F0"/>
    <w:rsid w:val="00156009"/>
    <w:rsid w:val="00163955"/>
    <w:rsid w:val="001640CE"/>
    <w:rsid w:val="00166AE0"/>
    <w:rsid w:val="00170313"/>
    <w:rsid w:val="00176021"/>
    <w:rsid w:val="00181EF1"/>
    <w:rsid w:val="0018259A"/>
    <w:rsid w:val="00191656"/>
    <w:rsid w:val="001944BA"/>
    <w:rsid w:val="001974B9"/>
    <w:rsid w:val="001A11DD"/>
    <w:rsid w:val="001A6198"/>
    <w:rsid w:val="001B0774"/>
    <w:rsid w:val="001B0C71"/>
    <w:rsid w:val="001B1252"/>
    <w:rsid w:val="001B3154"/>
    <w:rsid w:val="001B3B7D"/>
    <w:rsid w:val="001C24EC"/>
    <w:rsid w:val="001D033F"/>
    <w:rsid w:val="001D0D83"/>
    <w:rsid w:val="001D3DB9"/>
    <w:rsid w:val="001D762C"/>
    <w:rsid w:val="001E32F3"/>
    <w:rsid w:val="001E34E5"/>
    <w:rsid w:val="001E51D7"/>
    <w:rsid w:val="001E5DCD"/>
    <w:rsid w:val="001E6B2E"/>
    <w:rsid w:val="001F01F7"/>
    <w:rsid w:val="001F4D1A"/>
    <w:rsid w:val="00222789"/>
    <w:rsid w:val="00227CFF"/>
    <w:rsid w:val="00234D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765BF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330FA"/>
    <w:rsid w:val="00355F66"/>
    <w:rsid w:val="00357926"/>
    <w:rsid w:val="00371361"/>
    <w:rsid w:val="00376817"/>
    <w:rsid w:val="003807FA"/>
    <w:rsid w:val="003816FF"/>
    <w:rsid w:val="003847B5"/>
    <w:rsid w:val="00386C73"/>
    <w:rsid w:val="003911D2"/>
    <w:rsid w:val="003A5096"/>
    <w:rsid w:val="003A68B0"/>
    <w:rsid w:val="003B13D3"/>
    <w:rsid w:val="003C16E7"/>
    <w:rsid w:val="003D7274"/>
    <w:rsid w:val="003E2962"/>
    <w:rsid w:val="00401480"/>
    <w:rsid w:val="00402336"/>
    <w:rsid w:val="00402D5D"/>
    <w:rsid w:val="00412872"/>
    <w:rsid w:val="00422F25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47E01"/>
    <w:rsid w:val="00552A6F"/>
    <w:rsid w:val="00553BED"/>
    <w:rsid w:val="00561347"/>
    <w:rsid w:val="00561558"/>
    <w:rsid w:val="00566261"/>
    <w:rsid w:val="00567398"/>
    <w:rsid w:val="00574105"/>
    <w:rsid w:val="00582675"/>
    <w:rsid w:val="00582894"/>
    <w:rsid w:val="00586DBF"/>
    <w:rsid w:val="005C7541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5E7"/>
    <w:rsid w:val="00635668"/>
    <w:rsid w:val="00637050"/>
    <w:rsid w:val="006601DD"/>
    <w:rsid w:val="006640F5"/>
    <w:rsid w:val="00682881"/>
    <w:rsid w:val="00693BA2"/>
    <w:rsid w:val="0069439E"/>
    <w:rsid w:val="006952B2"/>
    <w:rsid w:val="00696C50"/>
    <w:rsid w:val="006A1826"/>
    <w:rsid w:val="006A72CB"/>
    <w:rsid w:val="006B1E20"/>
    <w:rsid w:val="006B6238"/>
    <w:rsid w:val="006C4441"/>
    <w:rsid w:val="006D1889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3016"/>
    <w:rsid w:val="00723D18"/>
    <w:rsid w:val="00723DD2"/>
    <w:rsid w:val="007345BA"/>
    <w:rsid w:val="00734FB0"/>
    <w:rsid w:val="00751CD8"/>
    <w:rsid w:val="00753841"/>
    <w:rsid w:val="00764EA0"/>
    <w:rsid w:val="007757B5"/>
    <w:rsid w:val="00777095"/>
    <w:rsid w:val="0078274F"/>
    <w:rsid w:val="0079148D"/>
    <w:rsid w:val="007A683C"/>
    <w:rsid w:val="007A7CC0"/>
    <w:rsid w:val="007B3E7A"/>
    <w:rsid w:val="007B57C2"/>
    <w:rsid w:val="007D200D"/>
    <w:rsid w:val="007E14A0"/>
    <w:rsid w:val="007E4BAC"/>
    <w:rsid w:val="007F7BB7"/>
    <w:rsid w:val="007F7ED0"/>
    <w:rsid w:val="00814C20"/>
    <w:rsid w:val="008162FB"/>
    <w:rsid w:val="00820C57"/>
    <w:rsid w:val="008416DE"/>
    <w:rsid w:val="00844845"/>
    <w:rsid w:val="0086105C"/>
    <w:rsid w:val="008626FB"/>
    <w:rsid w:val="00866793"/>
    <w:rsid w:val="00867D77"/>
    <w:rsid w:val="00874F75"/>
    <w:rsid w:val="008823E4"/>
    <w:rsid w:val="0089380B"/>
    <w:rsid w:val="008A460C"/>
    <w:rsid w:val="008B26A7"/>
    <w:rsid w:val="008B42B6"/>
    <w:rsid w:val="008B4F50"/>
    <w:rsid w:val="008D349F"/>
    <w:rsid w:val="008D527D"/>
    <w:rsid w:val="008E333F"/>
    <w:rsid w:val="008F5493"/>
    <w:rsid w:val="008F799E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5406D"/>
    <w:rsid w:val="009547EE"/>
    <w:rsid w:val="009630D1"/>
    <w:rsid w:val="0096764D"/>
    <w:rsid w:val="00975930"/>
    <w:rsid w:val="00976E9C"/>
    <w:rsid w:val="009843AD"/>
    <w:rsid w:val="0098596B"/>
    <w:rsid w:val="009900FE"/>
    <w:rsid w:val="0099655C"/>
    <w:rsid w:val="009A0D76"/>
    <w:rsid w:val="009A229C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36D"/>
    <w:rsid w:val="009F5FA5"/>
    <w:rsid w:val="009F6F75"/>
    <w:rsid w:val="00A01DF8"/>
    <w:rsid w:val="00A05AE4"/>
    <w:rsid w:val="00A12B6E"/>
    <w:rsid w:val="00A13BDF"/>
    <w:rsid w:val="00A154EC"/>
    <w:rsid w:val="00A16CC0"/>
    <w:rsid w:val="00A36F65"/>
    <w:rsid w:val="00A43807"/>
    <w:rsid w:val="00A45976"/>
    <w:rsid w:val="00A45DA9"/>
    <w:rsid w:val="00A50CB1"/>
    <w:rsid w:val="00A622C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0B8"/>
    <w:rsid w:val="00AB6B93"/>
    <w:rsid w:val="00AD07EB"/>
    <w:rsid w:val="00AD4190"/>
    <w:rsid w:val="00AF29F1"/>
    <w:rsid w:val="00B011E9"/>
    <w:rsid w:val="00B01EC6"/>
    <w:rsid w:val="00B1267D"/>
    <w:rsid w:val="00B25C8F"/>
    <w:rsid w:val="00B27DD5"/>
    <w:rsid w:val="00B364CD"/>
    <w:rsid w:val="00B40618"/>
    <w:rsid w:val="00B41D50"/>
    <w:rsid w:val="00B47D4A"/>
    <w:rsid w:val="00B50380"/>
    <w:rsid w:val="00B526C4"/>
    <w:rsid w:val="00B61DDA"/>
    <w:rsid w:val="00B655E4"/>
    <w:rsid w:val="00B67AFA"/>
    <w:rsid w:val="00B73ECB"/>
    <w:rsid w:val="00B756C0"/>
    <w:rsid w:val="00B85893"/>
    <w:rsid w:val="00B92029"/>
    <w:rsid w:val="00BA2A4B"/>
    <w:rsid w:val="00BC2FA5"/>
    <w:rsid w:val="00BD02A1"/>
    <w:rsid w:val="00BD5E55"/>
    <w:rsid w:val="00BD6632"/>
    <w:rsid w:val="00BE3255"/>
    <w:rsid w:val="00BE43C2"/>
    <w:rsid w:val="00BE4C04"/>
    <w:rsid w:val="00BF2B35"/>
    <w:rsid w:val="00BF5D53"/>
    <w:rsid w:val="00C019EA"/>
    <w:rsid w:val="00C10FFE"/>
    <w:rsid w:val="00C11A1D"/>
    <w:rsid w:val="00C20C6D"/>
    <w:rsid w:val="00C30686"/>
    <w:rsid w:val="00C346A4"/>
    <w:rsid w:val="00C366AB"/>
    <w:rsid w:val="00C413C9"/>
    <w:rsid w:val="00C42A4A"/>
    <w:rsid w:val="00C45D26"/>
    <w:rsid w:val="00C52DD4"/>
    <w:rsid w:val="00C537AA"/>
    <w:rsid w:val="00C57714"/>
    <w:rsid w:val="00C73797"/>
    <w:rsid w:val="00C73AC8"/>
    <w:rsid w:val="00C74890"/>
    <w:rsid w:val="00C75395"/>
    <w:rsid w:val="00C8297D"/>
    <w:rsid w:val="00C846F1"/>
    <w:rsid w:val="00C87102"/>
    <w:rsid w:val="00C96417"/>
    <w:rsid w:val="00C966EC"/>
    <w:rsid w:val="00CA3594"/>
    <w:rsid w:val="00CB1A1D"/>
    <w:rsid w:val="00CB57D2"/>
    <w:rsid w:val="00CE0765"/>
    <w:rsid w:val="00CF0568"/>
    <w:rsid w:val="00CF0E87"/>
    <w:rsid w:val="00CF7486"/>
    <w:rsid w:val="00D0362D"/>
    <w:rsid w:val="00D31646"/>
    <w:rsid w:val="00D3296E"/>
    <w:rsid w:val="00D3597B"/>
    <w:rsid w:val="00D35DB6"/>
    <w:rsid w:val="00D41537"/>
    <w:rsid w:val="00D512D9"/>
    <w:rsid w:val="00D53FF1"/>
    <w:rsid w:val="00D5710F"/>
    <w:rsid w:val="00D578D7"/>
    <w:rsid w:val="00D6338A"/>
    <w:rsid w:val="00D66C75"/>
    <w:rsid w:val="00D744B0"/>
    <w:rsid w:val="00D81298"/>
    <w:rsid w:val="00D865BA"/>
    <w:rsid w:val="00D92673"/>
    <w:rsid w:val="00D9519A"/>
    <w:rsid w:val="00DA49D3"/>
    <w:rsid w:val="00DA6149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12022"/>
    <w:rsid w:val="00E125CB"/>
    <w:rsid w:val="00E20530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243D"/>
    <w:rsid w:val="00E93ED4"/>
    <w:rsid w:val="00E94ED0"/>
    <w:rsid w:val="00E955F0"/>
    <w:rsid w:val="00EB677B"/>
    <w:rsid w:val="00EB7015"/>
    <w:rsid w:val="00EC39D0"/>
    <w:rsid w:val="00ED49B1"/>
    <w:rsid w:val="00EE187F"/>
    <w:rsid w:val="00EE6F10"/>
    <w:rsid w:val="00EF7A8A"/>
    <w:rsid w:val="00F06447"/>
    <w:rsid w:val="00F102A0"/>
    <w:rsid w:val="00F118D8"/>
    <w:rsid w:val="00F11E90"/>
    <w:rsid w:val="00F12E16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6EF9"/>
    <w:rsid w:val="00FC7A0E"/>
    <w:rsid w:val="00FE3201"/>
    <w:rsid w:val="00FE5B08"/>
    <w:rsid w:val="00FE5EF7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1916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kolt.github.io/bitmap_edi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940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373</cp:revision>
  <cp:lastPrinted>2026-03-03T15:07:00Z</cp:lastPrinted>
  <dcterms:created xsi:type="dcterms:W3CDTF">2025-01-23T13:37:00Z</dcterms:created>
  <dcterms:modified xsi:type="dcterms:W3CDTF">2026-03-12T09:42:00Z</dcterms:modified>
</cp:coreProperties>
</file>