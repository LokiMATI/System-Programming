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3147" w14:textId="7490398F" w:rsidR="00107022" w:rsidRDefault="0051759E" w:rsidP="00107022">
      <w:pPr>
        <w:pStyle w:val="10"/>
      </w:pPr>
      <w:r>
        <w:t>Отчёт по л</w:t>
      </w:r>
      <w:r w:rsidR="00A36F65" w:rsidRPr="00C413C9">
        <w:t>абораторн</w:t>
      </w:r>
      <w:r>
        <w:t>ой</w:t>
      </w:r>
      <w:r w:rsidR="00A36F65">
        <w:t xml:space="preserve"> работ</w:t>
      </w:r>
      <w:r>
        <w:t>е</w:t>
      </w:r>
      <w:r w:rsidR="00A36F65">
        <w:t xml:space="preserve"> №</w:t>
      </w:r>
      <w:r w:rsidR="00483A80">
        <w:t>2</w:t>
      </w:r>
      <w:r w:rsidR="00321C74">
        <w:t>7</w:t>
      </w:r>
      <w:r w:rsidR="00A36F65">
        <w:br/>
      </w:r>
      <w:r w:rsidR="002F7FE9" w:rsidRPr="002F7FE9">
        <w:t>Разработка сетевых приложений для двусторонней связи в реальном времени</w:t>
      </w:r>
    </w:p>
    <w:p w14:paraId="1026D853" w14:textId="22291408" w:rsidR="00A36F65" w:rsidRDefault="00A36F65" w:rsidP="00107022">
      <w:pPr>
        <w:pStyle w:val="1"/>
      </w:pPr>
      <w:r>
        <w:t>Цель работы</w:t>
      </w:r>
    </w:p>
    <w:p w14:paraId="709B4856" w14:textId="7FBE23F3" w:rsidR="00647CC3" w:rsidRPr="00647CC3" w:rsidRDefault="00CA320B" w:rsidP="00647CC3">
      <w:pPr>
        <w:pStyle w:val="2"/>
        <w:ind w:left="-141"/>
      </w:pPr>
      <w:r>
        <w:t xml:space="preserve">Изучить процесс разработки </w:t>
      </w:r>
      <w:r w:rsidR="00314668">
        <w:t>сетевых приложени</w:t>
      </w:r>
      <w:r w:rsidR="002911D1">
        <w:t xml:space="preserve">й с использованием </w:t>
      </w:r>
      <w:proofErr w:type="spellStart"/>
      <w:r w:rsidR="002911D1">
        <w:rPr>
          <w:lang w:val="en-US"/>
        </w:rPr>
        <w:t>SignalR</w:t>
      </w:r>
      <w:proofErr w:type="spellEnd"/>
      <w:r w:rsidR="00647CC3" w:rsidRPr="00647CC3">
        <w:t xml:space="preserve"> на C#; 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18072CF5" w14:textId="32C7FAE9" w:rsidR="0050289C" w:rsidRDefault="002D6B7C" w:rsidP="0050289C">
      <w:pPr>
        <w:pStyle w:val="2"/>
      </w:pPr>
      <w:r>
        <w:t xml:space="preserve">Что такое </w:t>
      </w:r>
      <w:proofErr w:type="spellStart"/>
      <w:r>
        <w:rPr>
          <w:lang w:val="en-US"/>
        </w:rPr>
        <w:t>SignalR</w:t>
      </w:r>
      <w:proofErr w:type="spellEnd"/>
      <w:r w:rsidR="0050289C" w:rsidRPr="0050289C">
        <w:t xml:space="preserve">? </w:t>
      </w:r>
      <w:r w:rsidR="0051759E">
        <w:t xml:space="preserve">Ответ: </w:t>
      </w:r>
      <w:proofErr w:type="spellStart"/>
      <w:r w:rsidR="0051759E" w:rsidRPr="0051759E">
        <w:t>SignalR</w:t>
      </w:r>
      <w:proofErr w:type="spellEnd"/>
      <w:r w:rsidR="0051759E" w:rsidRPr="0051759E">
        <w:t xml:space="preserve"> представляет библиотеку от компании Microsoft, которая работает поверх ASP.NET и которая предназначена для создания приложений, работающих в режиме реального времени.</w:t>
      </w:r>
    </w:p>
    <w:p w14:paraId="2B3A8744" w14:textId="6D0692D9" w:rsidR="008A4B80" w:rsidRPr="0051759E" w:rsidRDefault="0026500F" w:rsidP="0051759E">
      <w:pPr>
        <w:pStyle w:val="2"/>
        <w:ind w:left="-141"/>
        <w:rPr>
          <w:lang w:val="en-US"/>
        </w:rPr>
      </w:pPr>
      <w:r>
        <w:t xml:space="preserve">Каким образом осуществляется обмен данными между клиентом и сервером </w:t>
      </w:r>
      <w:proofErr w:type="spellStart"/>
      <w:r w:rsidRPr="0051759E">
        <w:rPr>
          <w:lang w:val="en-US"/>
        </w:rPr>
        <w:t>SignalR</w:t>
      </w:r>
      <w:proofErr w:type="spellEnd"/>
      <w:r w:rsidR="00756DCB">
        <w:t>?</w:t>
      </w:r>
      <w:r w:rsidR="0051759E">
        <w:t xml:space="preserve"> Ответ</w:t>
      </w:r>
      <w:r w:rsidR="0051759E" w:rsidRPr="0051759E">
        <w:rPr>
          <w:lang w:val="en-US"/>
        </w:rPr>
        <w:t xml:space="preserve">: </w:t>
      </w:r>
      <w:r w:rsidR="0051759E">
        <w:t>с</w:t>
      </w:r>
      <w:r w:rsidR="0051759E" w:rsidRPr="0051759E">
        <w:rPr>
          <w:lang w:val="en-US"/>
        </w:rPr>
        <w:t xml:space="preserve"> </w:t>
      </w:r>
      <w:r w:rsidR="0051759E">
        <w:t>помощью</w:t>
      </w:r>
      <w:r w:rsidR="0051759E" w:rsidRPr="0051759E">
        <w:rPr>
          <w:lang w:val="en-US"/>
        </w:rPr>
        <w:t xml:space="preserve"> </w:t>
      </w:r>
      <w:r w:rsidR="0051759E">
        <w:t>технологий</w:t>
      </w:r>
      <w:r w:rsidR="0051759E" w:rsidRPr="0051759E">
        <w:rPr>
          <w:lang w:val="en-US"/>
        </w:rPr>
        <w:t xml:space="preserve">: </w:t>
      </w:r>
      <w:proofErr w:type="spellStart"/>
      <w:r w:rsidR="0051759E" w:rsidRPr="0051759E">
        <w:rPr>
          <w:lang w:val="en-US"/>
        </w:rPr>
        <w:t>WebSockets</w:t>
      </w:r>
      <w:proofErr w:type="spellEnd"/>
      <w:r w:rsidR="0051759E" w:rsidRPr="0051759E">
        <w:rPr>
          <w:lang w:val="en-US"/>
        </w:rPr>
        <w:t xml:space="preserve">, </w:t>
      </w:r>
      <w:r w:rsidR="0051759E" w:rsidRPr="0051759E">
        <w:rPr>
          <w:lang w:val="en-US"/>
        </w:rPr>
        <w:t>Server-sent events</w:t>
      </w:r>
      <w:r w:rsidR="0051759E" w:rsidRPr="0051759E">
        <w:rPr>
          <w:lang w:val="en-US"/>
        </w:rPr>
        <w:t xml:space="preserve">, </w:t>
      </w:r>
      <w:r w:rsidR="0051759E" w:rsidRPr="0051759E">
        <w:rPr>
          <w:lang w:val="en-US"/>
        </w:rPr>
        <w:t>Forever Frames</w:t>
      </w:r>
      <w:r w:rsidR="0051759E" w:rsidRPr="0051759E">
        <w:rPr>
          <w:lang w:val="en-US"/>
        </w:rPr>
        <w:t xml:space="preserve">, </w:t>
      </w:r>
      <w:r w:rsidR="0051759E" w:rsidRPr="0051759E">
        <w:rPr>
          <w:lang w:val="en-US"/>
        </w:rPr>
        <w:t>Long polling</w:t>
      </w:r>
      <w:r w:rsidR="0051759E" w:rsidRPr="0051759E">
        <w:rPr>
          <w:lang w:val="en-US"/>
        </w:rPr>
        <w:t>.</w:t>
      </w:r>
    </w:p>
    <w:p w14:paraId="361F44C9" w14:textId="4E5E56C3" w:rsidR="003225C7" w:rsidRDefault="0051759E" w:rsidP="003225C7">
      <w:pPr>
        <w:pStyle w:val="1"/>
      </w:pPr>
      <w:r>
        <w:t>Вывод</w:t>
      </w:r>
    </w:p>
    <w:p w14:paraId="109AF9C3" w14:textId="608C5767" w:rsidR="006D533E" w:rsidRPr="006D533E" w:rsidRDefault="0051759E" w:rsidP="0051759E">
      <w:pPr>
        <w:pStyle w:val="2"/>
        <w:ind w:left="-141"/>
      </w:pPr>
      <w:r>
        <w:t>Был и</w:t>
      </w:r>
      <w:r>
        <w:t>зуч</w:t>
      </w:r>
      <w:r>
        <w:t>ен</w:t>
      </w:r>
      <w:r>
        <w:t xml:space="preserve"> процесс разработки сетевых приложений с использованием </w:t>
      </w:r>
      <w:proofErr w:type="spellStart"/>
      <w:r>
        <w:rPr>
          <w:lang w:val="en-US"/>
        </w:rPr>
        <w:t>SignalR</w:t>
      </w:r>
      <w:proofErr w:type="spellEnd"/>
      <w:r w:rsidRPr="00647CC3">
        <w:t xml:space="preserve"> на C#</w:t>
      </w:r>
      <w:r>
        <w:t>.</w:t>
      </w:r>
    </w:p>
    <w:sectPr w:rsidR="006D533E" w:rsidRPr="006D533E" w:rsidSect="002C0269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00841" w14:textId="77777777" w:rsidR="00DD3B86" w:rsidRDefault="00DD3B86" w:rsidP="00FC25DB">
      <w:r>
        <w:separator/>
      </w:r>
    </w:p>
  </w:endnote>
  <w:endnote w:type="continuationSeparator" w:id="0">
    <w:p w14:paraId="45DD58E2" w14:textId="77777777" w:rsidR="00DD3B86" w:rsidRDefault="00DD3B86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40A7A" w14:textId="77777777" w:rsidR="00DD3B86" w:rsidRDefault="00DD3B86" w:rsidP="00FC25DB">
      <w:r>
        <w:separator/>
      </w:r>
    </w:p>
  </w:footnote>
  <w:footnote w:type="continuationSeparator" w:id="0">
    <w:p w14:paraId="2E928C0C" w14:textId="77777777" w:rsidR="00DD3B86" w:rsidRDefault="00DD3B86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C00" w14:textId="15CEF3F5" w:rsidR="002C0269" w:rsidRPr="00896278" w:rsidRDefault="002C0269" w:rsidP="002C0269">
    <w:pPr>
      <w:pStyle w:val="af"/>
      <w:jc w:val="right"/>
    </w:pPr>
    <w:r>
      <w:t>Составитель</w:t>
    </w:r>
    <w:r w:rsidRPr="00FC25DB">
      <w:t xml:space="preserve">: </w:t>
    </w:r>
    <w:r w:rsidR="00896278">
      <w:t>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23C0B"/>
    <w:multiLevelType w:val="multilevel"/>
    <w:tmpl w:val="60C8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D41CF"/>
    <w:multiLevelType w:val="multilevel"/>
    <w:tmpl w:val="9C2242B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ED64C27"/>
    <w:multiLevelType w:val="multilevel"/>
    <w:tmpl w:val="9C2242B2"/>
    <w:numStyleLink w:val="a"/>
  </w:abstractNum>
  <w:abstractNum w:abstractNumId="3" w15:restartNumberingAfterBreak="0">
    <w:nsid w:val="7C4E212A"/>
    <w:multiLevelType w:val="multilevel"/>
    <w:tmpl w:val="DE18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948056">
    <w:abstractNumId w:val="1"/>
  </w:num>
  <w:num w:numId="2" w16cid:durableId="141122171">
    <w:abstractNumId w:val="1"/>
  </w:num>
  <w:num w:numId="3" w16cid:durableId="634676009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"/>
  </w:num>
  <w:num w:numId="6" w16cid:durableId="797380273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536165564">
    <w:abstractNumId w:val="1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55463941">
    <w:abstractNumId w:val="3"/>
  </w:num>
  <w:num w:numId="9" w16cid:durableId="57943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0051A"/>
    <w:rsid w:val="00006874"/>
    <w:rsid w:val="00012C19"/>
    <w:rsid w:val="00027117"/>
    <w:rsid w:val="000352B5"/>
    <w:rsid w:val="00041130"/>
    <w:rsid w:val="00041CF4"/>
    <w:rsid w:val="00052CF2"/>
    <w:rsid w:val="000605AD"/>
    <w:rsid w:val="0009063F"/>
    <w:rsid w:val="000C6E34"/>
    <w:rsid w:val="000D0B9D"/>
    <w:rsid w:val="000D1E84"/>
    <w:rsid w:val="000F67ED"/>
    <w:rsid w:val="00107022"/>
    <w:rsid w:val="001215E0"/>
    <w:rsid w:val="00121604"/>
    <w:rsid w:val="00122F9D"/>
    <w:rsid w:val="00123DF9"/>
    <w:rsid w:val="00124D8F"/>
    <w:rsid w:val="00130EEA"/>
    <w:rsid w:val="00132DA3"/>
    <w:rsid w:val="00136121"/>
    <w:rsid w:val="00146987"/>
    <w:rsid w:val="00160926"/>
    <w:rsid w:val="001669A4"/>
    <w:rsid w:val="00177E71"/>
    <w:rsid w:val="0018259A"/>
    <w:rsid w:val="0018663F"/>
    <w:rsid w:val="0019205D"/>
    <w:rsid w:val="0019320E"/>
    <w:rsid w:val="00193C2E"/>
    <w:rsid w:val="001974B9"/>
    <w:rsid w:val="001A189A"/>
    <w:rsid w:val="001A5834"/>
    <w:rsid w:val="001A5EE6"/>
    <w:rsid w:val="001B02B9"/>
    <w:rsid w:val="001C1B0E"/>
    <w:rsid w:val="001C1E3B"/>
    <w:rsid w:val="001D14B1"/>
    <w:rsid w:val="001D6C22"/>
    <w:rsid w:val="001E32F3"/>
    <w:rsid w:val="001E3EC2"/>
    <w:rsid w:val="001E6693"/>
    <w:rsid w:val="0020111D"/>
    <w:rsid w:val="00201DF3"/>
    <w:rsid w:val="00206109"/>
    <w:rsid w:val="00206F98"/>
    <w:rsid w:val="00211751"/>
    <w:rsid w:val="00225C92"/>
    <w:rsid w:val="002352FC"/>
    <w:rsid w:val="00244D9F"/>
    <w:rsid w:val="00255BE2"/>
    <w:rsid w:val="002616E2"/>
    <w:rsid w:val="0026500F"/>
    <w:rsid w:val="002700FF"/>
    <w:rsid w:val="00271E47"/>
    <w:rsid w:val="00277E79"/>
    <w:rsid w:val="002801D7"/>
    <w:rsid w:val="00282616"/>
    <w:rsid w:val="00282FE2"/>
    <w:rsid w:val="0028511A"/>
    <w:rsid w:val="002911D1"/>
    <w:rsid w:val="002C0269"/>
    <w:rsid w:val="002D088D"/>
    <w:rsid w:val="002D1AA7"/>
    <w:rsid w:val="002D3B8D"/>
    <w:rsid w:val="002D6B7C"/>
    <w:rsid w:val="002F6B5C"/>
    <w:rsid w:val="002F7FE9"/>
    <w:rsid w:val="00314668"/>
    <w:rsid w:val="00317DC4"/>
    <w:rsid w:val="00321C74"/>
    <w:rsid w:val="003225C7"/>
    <w:rsid w:val="00326EB3"/>
    <w:rsid w:val="0033420B"/>
    <w:rsid w:val="00335E4D"/>
    <w:rsid w:val="00344120"/>
    <w:rsid w:val="003578EC"/>
    <w:rsid w:val="003606C6"/>
    <w:rsid w:val="003625E5"/>
    <w:rsid w:val="00366DF1"/>
    <w:rsid w:val="00383471"/>
    <w:rsid w:val="00384E2C"/>
    <w:rsid w:val="00390FA4"/>
    <w:rsid w:val="003A76D6"/>
    <w:rsid w:val="003C398A"/>
    <w:rsid w:val="003D7274"/>
    <w:rsid w:val="003E2A57"/>
    <w:rsid w:val="003E39D5"/>
    <w:rsid w:val="003E51B3"/>
    <w:rsid w:val="003F2140"/>
    <w:rsid w:val="003F7EAB"/>
    <w:rsid w:val="004055D3"/>
    <w:rsid w:val="00415BF5"/>
    <w:rsid w:val="00433E26"/>
    <w:rsid w:val="00434CAE"/>
    <w:rsid w:val="00451F8B"/>
    <w:rsid w:val="00452FD9"/>
    <w:rsid w:val="0045416B"/>
    <w:rsid w:val="00475CE1"/>
    <w:rsid w:val="00483A80"/>
    <w:rsid w:val="00483B73"/>
    <w:rsid w:val="00486866"/>
    <w:rsid w:val="004A368A"/>
    <w:rsid w:val="004A618A"/>
    <w:rsid w:val="004C34F3"/>
    <w:rsid w:val="004D53C2"/>
    <w:rsid w:val="004D612B"/>
    <w:rsid w:val="004E41CC"/>
    <w:rsid w:val="0050289C"/>
    <w:rsid w:val="005106F2"/>
    <w:rsid w:val="0051759E"/>
    <w:rsid w:val="00524730"/>
    <w:rsid w:val="005269C5"/>
    <w:rsid w:val="00540376"/>
    <w:rsid w:val="00547865"/>
    <w:rsid w:val="0056339C"/>
    <w:rsid w:val="00575606"/>
    <w:rsid w:val="005820ED"/>
    <w:rsid w:val="005B325B"/>
    <w:rsid w:val="005B32E0"/>
    <w:rsid w:val="005B55E9"/>
    <w:rsid w:val="005C16A0"/>
    <w:rsid w:val="005C7C10"/>
    <w:rsid w:val="005D7775"/>
    <w:rsid w:val="005F6374"/>
    <w:rsid w:val="005F7679"/>
    <w:rsid w:val="006011F8"/>
    <w:rsid w:val="00625881"/>
    <w:rsid w:val="00627D50"/>
    <w:rsid w:val="00641A80"/>
    <w:rsid w:val="00647CC3"/>
    <w:rsid w:val="00662853"/>
    <w:rsid w:val="00664942"/>
    <w:rsid w:val="006727F4"/>
    <w:rsid w:val="00693BA2"/>
    <w:rsid w:val="006B7607"/>
    <w:rsid w:val="006D0593"/>
    <w:rsid w:val="006D1338"/>
    <w:rsid w:val="006D396F"/>
    <w:rsid w:val="006D533E"/>
    <w:rsid w:val="006D5F29"/>
    <w:rsid w:val="006E2B52"/>
    <w:rsid w:val="00710046"/>
    <w:rsid w:val="00717166"/>
    <w:rsid w:val="0072155A"/>
    <w:rsid w:val="00726744"/>
    <w:rsid w:val="00751708"/>
    <w:rsid w:val="00756DCB"/>
    <w:rsid w:val="00762484"/>
    <w:rsid w:val="00770BB1"/>
    <w:rsid w:val="007744CF"/>
    <w:rsid w:val="00775EF0"/>
    <w:rsid w:val="00781ECE"/>
    <w:rsid w:val="00782277"/>
    <w:rsid w:val="00783B55"/>
    <w:rsid w:val="007875E2"/>
    <w:rsid w:val="00791112"/>
    <w:rsid w:val="0079260F"/>
    <w:rsid w:val="007A0677"/>
    <w:rsid w:val="007A2E65"/>
    <w:rsid w:val="007A3B61"/>
    <w:rsid w:val="007A4044"/>
    <w:rsid w:val="007B5B95"/>
    <w:rsid w:val="007E0030"/>
    <w:rsid w:val="007E436D"/>
    <w:rsid w:val="007F184A"/>
    <w:rsid w:val="008018B9"/>
    <w:rsid w:val="0080593E"/>
    <w:rsid w:val="0080656F"/>
    <w:rsid w:val="00814C20"/>
    <w:rsid w:val="00822DC5"/>
    <w:rsid w:val="00824D09"/>
    <w:rsid w:val="00826222"/>
    <w:rsid w:val="00843D7A"/>
    <w:rsid w:val="00845B1B"/>
    <w:rsid w:val="00846B25"/>
    <w:rsid w:val="00847F79"/>
    <w:rsid w:val="00867124"/>
    <w:rsid w:val="00867BA6"/>
    <w:rsid w:val="008741CF"/>
    <w:rsid w:val="008823E4"/>
    <w:rsid w:val="00896278"/>
    <w:rsid w:val="008A4B80"/>
    <w:rsid w:val="008B66AF"/>
    <w:rsid w:val="008C30FF"/>
    <w:rsid w:val="008C3121"/>
    <w:rsid w:val="008C3924"/>
    <w:rsid w:val="008E0A13"/>
    <w:rsid w:val="008E4913"/>
    <w:rsid w:val="008E55B3"/>
    <w:rsid w:val="008F5493"/>
    <w:rsid w:val="009038A4"/>
    <w:rsid w:val="009052FD"/>
    <w:rsid w:val="00915625"/>
    <w:rsid w:val="00925158"/>
    <w:rsid w:val="0092660E"/>
    <w:rsid w:val="009545D8"/>
    <w:rsid w:val="00955557"/>
    <w:rsid w:val="009575DF"/>
    <w:rsid w:val="0096009A"/>
    <w:rsid w:val="00966796"/>
    <w:rsid w:val="00981F95"/>
    <w:rsid w:val="009C4C2F"/>
    <w:rsid w:val="009D1032"/>
    <w:rsid w:val="009D4E32"/>
    <w:rsid w:val="009D55D5"/>
    <w:rsid w:val="009E2E1B"/>
    <w:rsid w:val="009E47ED"/>
    <w:rsid w:val="009E52C2"/>
    <w:rsid w:val="009F348F"/>
    <w:rsid w:val="009F70EC"/>
    <w:rsid w:val="00A07C6E"/>
    <w:rsid w:val="00A10917"/>
    <w:rsid w:val="00A170CF"/>
    <w:rsid w:val="00A21DB7"/>
    <w:rsid w:val="00A24B82"/>
    <w:rsid w:val="00A277FA"/>
    <w:rsid w:val="00A34FA2"/>
    <w:rsid w:val="00A36F65"/>
    <w:rsid w:val="00A46EC8"/>
    <w:rsid w:val="00A50BED"/>
    <w:rsid w:val="00A57F23"/>
    <w:rsid w:val="00A63332"/>
    <w:rsid w:val="00A636FC"/>
    <w:rsid w:val="00A67EC0"/>
    <w:rsid w:val="00A71DD1"/>
    <w:rsid w:val="00A749A3"/>
    <w:rsid w:val="00A7632F"/>
    <w:rsid w:val="00A82DE3"/>
    <w:rsid w:val="00AA4FB0"/>
    <w:rsid w:val="00AB5728"/>
    <w:rsid w:val="00AF4C4A"/>
    <w:rsid w:val="00AF4D02"/>
    <w:rsid w:val="00B118CB"/>
    <w:rsid w:val="00B3400C"/>
    <w:rsid w:val="00B35F15"/>
    <w:rsid w:val="00B47DDB"/>
    <w:rsid w:val="00B64CC5"/>
    <w:rsid w:val="00B90583"/>
    <w:rsid w:val="00BA694D"/>
    <w:rsid w:val="00BC5ED1"/>
    <w:rsid w:val="00BC775E"/>
    <w:rsid w:val="00BD515E"/>
    <w:rsid w:val="00BF672E"/>
    <w:rsid w:val="00C01B94"/>
    <w:rsid w:val="00C07BB1"/>
    <w:rsid w:val="00C11527"/>
    <w:rsid w:val="00C17D13"/>
    <w:rsid w:val="00C3171F"/>
    <w:rsid w:val="00C31BCA"/>
    <w:rsid w:val="00C33A77"/>
    <w:rsid w:val="00C413C9"/>
    <w:rsid w:val="00C5607C"/>
    <w:rsid w:val="00C62327"/>
    <w:rsid w:val="00C73AC8"/>
    <w:rsid w:val="00C75160"/>
    <w:rsid w:val="00C851F4"/>
    <w:rsid w:val="00C86B3A"/>
    <w:rsid w:val="00CA0B34"/>
    <w:rsid w:val="00CA320B"/>
    <w:rsid w:val="00CA3ECB"/>
    <w:rsid w:val="00CA48FF"/>
    <w:rsid w:val="00CA701D"/>
    <w:rsid w:val="00CC21CA"/>
    <w:rsid w:val="00CC7D7F"/>
    <w:rsid w:val="00CD26BC"/>
    <w:rsid w:val="00CD62B5"/>
    <w:rsid w:val="00CE18CF"/>
    <w:rsid w:val="00CF0E87"/>
    <w:rsid w:val="00CF798C"/>
    <w:rsid w:val="00D000B2"/>
    <w:rsid w:val="00D0024A"/>
    <w:rsid w:val="00D15B2F"/>
    <w:rsid w:val="00D26AB2"/>
    <w:rsid w:val="00D37337"/>
    <w:rsid w:val="00D41914"/>
    <w:rsid w:val="00D51F90"/>
    <w:rsid w:val="00D63B6C"/>
    <w:rsid w:val="00D66C75"/>
    <w:rsid w:val="00D67BF8"/>
    <w:rsid w:val="00D7186E"/>
    <w:rsid w:val="00D96B60"/>
    <w:rsid w:val="00DB5CE5"/>
    <w:rsid w:val="00DB7ABA"/>
    <w:rsid w:val="00DD15F1"/>
    <w:rsid w:val="00DD3B86"/>
    <w:rsid w:val="00E01507"/>
    <w:rsid w:val="00E01EF8"/>
    <w:rsid w:val="00E11CB4"/>
    <w:rsid w:val="00E125C7"/>
    <w:rsid w:val="00E1614E"/>
    <w:rsid w:val="00E17483"/>
    <w:rsid w:val="00E41FEF"/>
    <w:rsid w:val="00E472F1"/>
    <w:rsid w:val="00E65989"/>
    <w:rsid w:val="00E80EF8"/>
    <w:rsid w:val="00E92F73"/>
    <w:rsid w:val="00E973AF"/>
    <w:rsid w:val="00EA764A"/>
    <w:rsid w:val="00EB5254"/>
    <w:rsid w:val="00ED4A90"/>
    <w:rsid w:val="00EE187F"/>
    <w:rsid w:val="00F01CCE"/>
    <w:rsid w:val="00F1333F"/>
    <w:rsid w:val="00F26F59"/>
    <w:rsid w:val="00F31A9D"/>
    <w:rsid w:val="00F4011D"/>
    <w:rsid w:val="00F63965"/>
    <w:rsid w:val="00F64BF6"/>
    <w:rsid w:val="00F66C91"/>
    <w:rsid w:val="00F70A8D"/>
    <w:rsid w:val="00F75DC7"/>
    <w:rsid w:val="00F76935"/>
    <w:rsid w:val="00F76DD3"/>
    <w:rsid w:val="00F77596"/>
    <w:rsid w:val="00F84549"/>
    <w:rsid w:val="00F91405"/>
    <w:rsid w:val="00FC25DB"/>
    <w:rsid w:val="00FC7FA4"/>
    <w:rsid w:val="00FD06CA"/>
    <w:rsid w:val="00FE7967"/>
    <w:rsid w:val="00FF3B6F"/>
    <w:rsid w:val="00FF5080"/>
    <w:rsid w:val="00F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D3733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sz w:val="24"/>
      <w:szCs w:val="24"/>
      <w:lang w:val="en-US"/>
    </w:rPr>
  </w:style>
  <w:style w:type="character" w:customStyle="1" w:styleId="ae">
    <w:name w:val="Фрагмент кода Знак"/>
    <w:basedOn w:val="a1"/>
    <w:link w:val="ad"/>
    <w:rsid w:val="00D37337"/>
    <w:rPr>
      <w:rFonts w:ascii="Courier New" w:hAnsi="Courier New"/>
      <w:sz w:val="24"/>
      <w:szCs w:val="24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00051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00051A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7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Никита Матигоров</cp:lastModifiedBy>
  <cp:revision>5</cp:revision>
  <cp:lastPrinted>2025-06-12T16:17:00Z</cp:lastPrinted>
  <dcterms:created xsi:type="dcterms:W3CDTF">2026-06-08T17:15:00Z</dcterms:created>
  <dcterms:modified xsi:type="dcterms:W3CDTF">2026-06-15T19:12:00Z</dcterms:modified>
</cp:coreProperties>
</file>