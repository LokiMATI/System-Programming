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05F68417" w:rsidR="00A36F65" w:rsidRPr="0047553A" w:rsidRDefault="00767486" w:rsidP="00C413C9">
      <w:pPr>
        <w:pStyle w:val="10"/>
      </w:pPr>
      <w:r>
        <w:t>Отчёт по л</w:t>
      </w:r>
      <w:r w:rsidR="00A36F65" w:rsidRPr="00C413C9">
        <w:t>абораторная</w:t>
      </w:r>
      <w:r w:rsidR="00A36F65">
        <w:t xml:space="preserve"> работа №</w:t>
      </w:r>
      <w:r w:rsidR="00035B9E">
        <w:t>2</w:t>
      </w:r>
      <w:r w:rsidR="0047553A">
        <w:t>1</w:t>
      </w:r>
      <w:r w:rsidR="00A36F65">
        <w:br/>
      </w:r>
      <w:r w:rsidR="00664942" w:rsidRPr="00664942">
        <w:t xml:space="preserve">Разработка утилиты </w:t>
      </w:r>
      <w:r w:rsidR="0047553A">
        <w:t>Системный монитор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3C84F442" w:rsidR="001A189A" w:rsidRPr="001A189A" w:rsidRDefault="00664942" w:rsidP="001A189A">
      <w:pPr>
        <w:pStyle w:val="2"/>
      </w:pPr>
      <w:r w:rsidRPr="00664942">
        <w:t>Научиться получать и отображать информацию о</w:t>
      </w:r>
      <w:r w:rsidR="00F73E9A">
        <w:t xml:space="preserve">б оборудовании системы </w:t>
      </w:r>
      <w:r w:rsidRPr="00664942">
        <w:t>в приложениях на C#</w:t>
      </w:r>
      <w:r w:rsidR="001A189A" w:rsidRPr="001A189A">
        <w:t>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69E75FC0" w14:textId="3BA7C946" w:rsidR="00100F19" w:rsidRDefault="00F324B5" w:rsidP="00751708">
      <w:pPr>
        <w:pStyle w:val="2"/>
      </w:pPr>
      <w:r>
        <w:t>Отображение информации об оборудовании</w:t>
      </w:r>
    </w:p>
    <w:p w14:paraId="78D07C88" w14:textId="77777777" w:rsidR="003C52E8" w:rsidRPr="003919C8" w:rsidRDefault="003C52E8" w:rsidP="003C52E8">
      <w:pPr>
        <w:pStyle w:val="2"/>
        <w:numPr>
          <w:ilvl w:val="1"/>
          <w:numId w:val="1"/>
        </w:numPr>
        <w:ind w:left="0"/>
      </w:pPr>
      <w:r>
        <w:t>Отображение информации о сетевых интерфейсах</w:t>
      </w:r>
    </w:p>
    <w:p w14:paraId="29C6E084" w14:textId="2EE163FD" w:rsidR="00751708" w:rsidRDefault="00751708" w:rsidP="00751708">
      <w:pPr>
        <w:pStyle w:val="2"/>
      </w:pPr>
      <w:r w:rsidRPr="00751708">
        <w:t>Отображение информации о</w:t>
      </w:r>
      <w:r w:rsidR="00C8728E">
        <w:t>б</w:t>
      </w:r>
      <w:r w:rsidRPr="00751708">
        <w:t xml:space="preserve"> </w:t>
      </w:r>
      <w:r w:rsidR="00C81F0F">
        <w:t>установленных программах</w:t>
      </w:r>
      <w:r w:rsidRPr="00751708">
        <w:t xml:space="preserve"> </w:t>
      </w:r>
    </w:p>
    <w:p w14:paraId="17C5B2E2" w14:textId="3F3C7BA8" w:rsidR="00767486" w:rsidRPr="00BC1D16" w:rsidRDefault="00767486" w:rsidP="00767486">
      <w:pPr>
        <w:pStyle w:val="1"/>
        <w:numPr>
          <w:ilvl w:val="0"/>
          <w:numId w:val="0"/>
        </w:numPr>
      </w:pPr>
      <w:r w:rsidRPr="00767486">
        <w:drawing>
          <wp:inline distT="0" distB="0" distL="0" distR="0" wp14:anchorId="6BA852FA" wp14:editId="3D999A7E">
            <wp:extent cx="5940425" cy="4964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7486">
        <w:lastRenderedPageBreak/>
        <w:drawing>
          <wp:inline distT="0" distB="0" distL="0" distR="0" wp14:anchorId="7D857EC9" wp14:editId="0D05C864">
            <wp:extent cx="5940425" cy="5418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67486">
        <w:drawing>
          <wp:inline distT="0" distB="0" distL="0" distR="0" wp14:anchorId="0E60BEB7" wp14:editId="67F8C84C">
            <wp:extent cx="5940425" cy="20345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3AF1BA9" w14:textId="7C4FC355" w:rsidR="003900D2" w:rsidRDefault="00FC25DB" w:rsidP="00767486">
      <w:pPr>
        <w:pStyle w:val="2"/>
      </w:pPr>
      <w:r w:rsidRPr="00FC25DB">
        <w:t>Как</w:t>
      </w:r>
      <w:r w:rsidR="003900D2">
        <w:t xml:space="preserve"> получить информацию </w:t>
      </w:r>
      <w:r w:rsidR="00767486">
        <w:t>об оборудовании компью</w:t>
      </w:r>
      <w:bookmarkStart w:id="0" w:name="_GoBack"/>
      <w:bookmarkEnd w:id="0"/>
      <w:r w:rsidR="00767486">
        <w:t xml:space="preserve">тера? Ответ: Использовать класс </w:t>
      </w:r>
      <w:r w:rsidR="00767486" w:rsidRPr="00767486">
        <w:t>ManagementObjectSearcher</w:t>
      </w:r>
      <w:r w:rsidR="00767486">
        <w:t xml:space="preserve"> для получение аппаратных характеристик и </w:t>
      </w:r>
      <w:r w:rsidR="00767486" w:rsidRPr="00767486">
        <w:t>NetworkInterface</w:t>
      </w:r>
      <w:r w:rsidR="00767486">
        <w:t xml:space="preserve"> для получение сетевых характеристик.</w:t>
      </w:r>
    </w:p>
    <w:p w14:paraId="2FFFADF6" w14:textId="4C0EA842" w:rsidR="00EE187F" w:rsidRDefault="0021242F" w:rsidP="00767486">
      <w:pPr>
        <w:pStyle w:val="2"/>
      </w:pPr>
      <w:r>
        <w:t>Как получить доступ к реестру?</w:t>
      </w:r>
      <w:r w:rsidR="00767486">
        <w:t xml:space="preserve"> Ответ: Использовать класс </w:t>
      </w:r>
      <w:r w:rsidR="00767486" w:rsidRPr="00767486">
        <w:t>Registry</w:t>
      </w:r>
      <w:r w:rsidR="00767486">
        <w:t>.</w:t>
      </w:r>
    </w:p>
    <w:p w14:paraId="6959CC1B" w14:textId="79A98DA5" w:rsidR="00767486" w:rsidRDefault="00767486" w:rsidP="00767486">
      <w:pPr>
        <w:pStyle w:val="1"/>
      </w:pPr>
      <w:r>
        <w:t>Вывод</w:t>
      </w:r>
    </w:p>
    <w:p w14:paraId="78ABF025" w14:textId="689A184F" w:rsidR="00767486" w:rsidRDefault="00767486" w:rsidP="00DE30C0">
      <w:pPr>
        <w:pStyle w:val="2"/>
      </w:pPr>
      <w:r>
        <w:t>Я научился</w:t>
      </w:r>
      <w:r w:rsidRPr="00767486">
        <w:t xml:space="preserve"> получать и отображать информацию об оборудовании </w:t>
      </w:r>
      <w:r w:rsidRPr="00767486">
        <w:lastRenderedPageBreak/>
        <w:t>системы в приложениях на C#.</w:t>
      </w:r>
    </w:p>
    <w:sectPr w:rsidR="00767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B6FA60" w14:textId="77777777" w:rsidR="0055790F" w:rsidRDefault="0055790F" w:rsidP="00FC25DB">
      <w:r>
        <w:separator/>
      </w:r>
    </w:p>
  </w:endnote>
  <w:endnote w:type="continuationSeparator" w:id="0">
    <w:p w14:paraId="6E8AC729" w14:textId="77777777" w:rsidR="0055790F" w:rsidRDefault="0055790F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60B742" w14:textId="77777777" w:rsidR="0055790F" w:rsidRDefault="0055790F" w:rsidP="00FC25DB">
      <w:r>
        <w:separator/>
      </w:r>
    </w:p>
  </w:footnote>
  <w:footnote w:type="continuationSeparator" w:id="0">
    <w:p w14:paraId="75EA3C42" w14:textId="77777777" w:rsidR="0055790F" w:rsidRDefault="0055790F" w:rsidP="00FC2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2D0"/>
    <w:multiLevelType w:val="hybridMultilevel"/>
    <w:tmpl w:val="602C03BC"/>
    <w:lvl w:ilvl="0" w:tplc="90243902">
      <w:start w:val="1"/>
      <w:numFmt w:val="bullet"/>
      <w:pStyle w:val="a"/>
      <w:lvlText w:val="-"/>
      <w:lvlJc w:val="left"/>
      <w:pPr>
        <w:tabs>
          <w:tab w:val="num" w:pos="851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0"/>
  </w:abstractNum>
  <w:num w:numId="1">
    <w:abstractNumId w:val="1"/>
  </w:num>
  <w:num w:numId="2">
    <w:abstractNumId w:val="1"/>
  </w:num>
  <w:num w:numId="3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2C19"/>
    <w:rsid w:val="00035B9E"/>
    <w:rsid w:val="00052CF2"/>
    <w:rsid w:val="000605AD"/>
    <w:rsid w:val="00100F19"/>
    <w:rsid w:val="00153DBE"/>
    <w:rsid w:val="00160926"/>
    <w:rsid w:val="0018259A"/>
    <w:rsid w:val="00184A07"/>
    <w:rsid w:val="0018663F"/>
    <w:rsid w:val="00193C2E"/>
    <w:rsid w:val="001974B9"/>
    <w:rsid w:val="001A189A"/>
    <w:rsid w:val="001C6E36"/>
    <w:rsid w:val="001E32F3"/>
    <w:rsid w:val="0020111D"/>
    <w:rsid w:val="0021242F"/>
    <w:rsid w:val="00244D9F"/>
    <w:rsid w:val="00251EB6"/>
    <w:rsid w:val="00252FCF"/>
    <w:rsid w:val="00255BE2"/>
    <w:rsid w:val="00271E47"/>
    <w:rsid w:val="002B0EE1"/>
    <w:rsid w:val="002D1AA7"/>
    <w:rsid w:val="0033373F"/>
    <w:rsid w:val="00335E4D"/>
    <w:rsid w:val="003606C6"/>
    <w:rsid w:val="00384CA9"/>
    <w:rsid w:val="0038647A"/>
    <w:rsid w:val="003900D2"/>
    <w:rsid w:val="003919C8"/>
    <w:rsid w:val="003B64C9"/>
    <w:rsid w:val="003C398A"/>
    <w:rsid w:val="003C52E8"/>
    <w:rsid w:val="003D7274"/>
    <w:rsid w:val="003E39D5"/>
    <w:rsid w:val="003F6DFC"/>
    <w:rsid w:val="00433CC4"/>
    <w:rsid w:val="00434CAE"/>
    <w:rsid w:val="0047553A"/>
    <w:rsid w:val="00494FFE"/>
    <w:rsid w:val="004A19C9"/>
    <w:rsid w:val="004A368A"/>
    <w:rsid w:val="005106F2"/>
    <w:rsid w:val="00524730"/>
    <w:rsid w:val="005269C5"/>
    <w:rsid w:val="0055790F"/>
    <w:rsid w:val="00574972"/>
    <w:rsid w:val="005C16A0"/>
    <w:rsid w:val="00651F69"/>
    <w:rsid w:val="00664942"/>
    <w:rsid w:val="006727F4"/>
    <w:rsid w:val="00685925"/>
    <w:rsid w:val="00693BA2"/>
    <w:rsid w:val="006979B4"/>
    <w:rsid w:val="006D5F29"/>
    <w:rsid w:val="006E2B52"/>
    <w:rsid w:val="00700CC7"/>
    <w:rsid w:val="00700EDA"/>
    <w:rsid w:val="0072155A"/>
    <w:rsid w:val="00751708"/>
    <w:rsid w:val="00767486"/>
    <w:rsid w:val="00782277"/>
    <w:rsid w:val="007A6885"/>
    <w:rsid w:val="007F1AB8"/>
    <w:rsid w:val="00800D32"/>
    <w:rsid w:val="00814C20"/>
    <w:rsid w:val="00846B25"/>
    <w:rsid w:val="0086208E"/>
    <w:rsid w:val="00863365"/>
    <w:rsid w:val="008741CF"/>
    <w:rsid w:val="008823E4"/>
    <w:rsid w:val="008C3121"/>
    <w:rsid w:val="008E55B3"/>
    <w:rsid w:val="008F5493"/>
    <w:rsid w:val="009054DC"/>
    <w:rsid w:val="00915625"/>
    <w:rsid w:val="00925158"/>
    <w:rsid w:val="009621FD"/>
    <w:rsid w:val="009B4DAE"/>
    <w:rsid w:val="009C75C8"/>
    <w:rsid w:val="009D55D5"/>
    <w:rsid w:val="009E52C2"/>
    <w:rsid w:val="009E74A1"/>
    <w:rsid w:val="009F70EC"/>
    <w:rsid w:val="00A11C49"/>
    <w:rsid w:val="00A24B82"/>
    <w:rsid w:val="00A277FA"/>
    <w:rsid w:val="00A36F65"/>
    <w:rsid w:val="00A46EC8"/>
    <w:rsid w:val="00A50D6B"/>
    <w:rsid w:val="00A7632F"/>
    <w:rsid w:val="00A8225D"/>
    <w:rsid w:val="00AA72FD"/>
    <w:rsid w:val="00AC5D8D"/>
    <w:rsid w:val="00AE4984"/>
    <w:rsid w:val="00B118CB"/>
    <w:rsid w:val="00B31CA1"/>
    <w:rsid w:val="00B50D7A"/>
    <w:rsid w:val="00B90583"/>
    <w:rsid w:val="00BA0D01"/>
    <w:rsid w:val="00BA694D"/>
    <w:rsid w:val="00BB63DC"/>
    <w:rsid w:val="00BC1D16"/>
    <w:rsid w:val="00BF672E"/>
    <w:rsid w:val="00C07BB1"/>
    <w:rsid w:val="00C17D13"/>
    <w:rsid w:val="00C31744"/>
    <w:rsid w:val="00C413C9"/>
    <w:rsid w:val="00C60B2E"/>
    <w:rsid w:val="00C73AC8"/>
    <w:rsid w:val="00C81F0F"/>
    <w:rsid w:val="00C8728E"/>
    <w:rsid w:val="00C928B6"/>
    <w:rsid w:val="00CA3ECB"/>
    <w:rsid w:val="00CE2446"/>
    <w:rsid w:val="00CE2D6E"/>
    <w:rsid w:val="00CF0E87"/>
    <w:rsid w:val="00CF5C4F"/>
    <w:rsid w:val="00D000B2"/>
    <w:rsid w:val="00D26AB2"/>
    <w:rsid w:val="00D41914"/>
    <w:rsid w:val="00D51F90"/>
    <w:rsid w:val="00D545F0"/>
    <w:rsid w:val="00D63E5D"/>
    <w:rsid w:val="00D66C75"/>
    <w:rsid w:val="00D759BC"/>
    <w:rsid w:val="00D96B60"/>
    <w:rsid w:val="00DB5CE5"/>
    <w:rsid w:val="00DE0130"/>
    <w:rsid w:val="00E01507"/>
    <w:rsid w:val="00E01EF8"/>
    <w:rsid w:val="00E1614E"/>
    <w:rsid w:val="00E472F1"/>
    <w:rsid w:val="00E65989"/>
    <w:rsid w:val="00E75FC3"/>
    <w:rsid w:val="00EC173E"/>
    <w:rsid w:val="00EE187F"/>
    <w:rsid w:val="00F1333F"/>
    <w:rsid w:val="00F324B5"/>
    <w:rsid w:val="00F63965"/>
    <w:rsid w:val="00F73E9A"/>
    <w:rsid w:val="00FC25DB"/>
    <w:rsid w:val="00FD0B31"/>
    <w:rsid w:val="00FE1B89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324B5"/>
    <w:pPr>
      <w:spacing w:after="0" w:line="240" w:lineRule="auto"/>
      <w:ind w:firstLine="567"/>
      <w:jc w:val="both"/>
    </w:pPr>
  </w:style>
  <w:style w:type="paragraph" w:styleId="10">
    <w:name w:val="heading 1"/>
    <w:basedOn w:val="a1"/>
    <w:next w:val="a1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A7632F"/>
    <w:rPr>
      <w:i/>
      <w:iCs/>
      <w:color w:val="404040" w:themeColor="text1" w:themeTint="BF"/>
    </w:rPr>
  </w:style>
  <w:style w:type="paragraph" w:styleId="a">
    <w:name w:val="List Paragraph"/>
    <w:basedOn w:val="a1"/>
    <w:uiPriority w:val="34"/>
    <w:qFormat/>
    <w:rsid w:val="002B0EE1"/>
    <w:pPr>
      <w:numPr>
        <w:numId w:val="7"/>
      </w:numPr>
      <w:contextualSpacing/>
    </w:pPr>
  </w:style>
  <w:style w:type="character" w:styleId="a9">
    <w:name w:val="Intense Emphasis"/>
    <w:basedOn w:val="a2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2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1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2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1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1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2"/>
    <w:link w:val="2"/>
    <w:rsid w:val="00E65989"/>
  </w:style>
  <w:style w:type="paragraph" w:styleId="af">
    <w:name w:val="header"/>
    <w:basedOn w:val="a1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2"/>
    <w:link w:val="af"/>
    <w:uiPriority w:val="99"/>
    <w:rsid w:val="00FC25DB"/>
  </w:style>
  <w:style w:type="paragraph" w:styleId="af1">
    <w:name w:val="footer"/>
    <w:basedOn w:val="a1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2"/>
    <w:link w:val="af1"/>
    <w:uiPriority w:val="99"/>
    <w:rsid w:val="00FC25DB"/>
  </w:style>
  <w:style w:type="character" w:styleId="af3">
    <w:name w:val="Hyperlink"/>
    <w:basedOn w:val="a2"/>
    <w:uiPriority w:val="99"/>
    <w:unhideWhenUsed/>
    <w:rsid w:val="00BA0D01"/>
    <w:rPr>
      <w:color w:val="467886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BA0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214</TotalTime>
  <Pages>3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108</cp:revision>
  <dcterms:created xsi:type="dcterms:W3CDTF">2025-01-23T13:37:00Z</dcterms:created>
  <dcterms:modified xsi:type="dcterms:W3CDTF">2026-04-06T09:34:00Z</dcterms:modified>
</cp:coreProperties>
</file>