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91318D" w14:textId="6DF1EB36" w:rsidR="00A36F65" w:rsidRDefault="00A36F65" w:rsidP="00C413C9">
      <w:pPr>
        <w:pStyle w:val="10"/>
      </w:pPr>
      <w:r w:rsidRPr="00C413C9">
        <w:t>Лабораторная</w:t>
      </w:r>
      <w:r>
        <w:t xml:space="preserve"> работа №</w:t>
      </w:r>
      <w:r w:rsidR="001A11DD">
        <w:t>1</w:t>
      </w:r>
      <w:r w:rsidR="00921ECE">
        <w:t>1</w:t>
      </w:r>
      <w:r>
        <w:br/>
      </w:r>
      <w:r w:rsidR="00F32331" w:rsidRPr="00F32331">
        <w:rPr>
          <w:bCs/>
        </w:rPr>
        <w:t xml:space="preserve">Разработка схем с использованием </w:t>
      </w:r>
      <w:r w:rsidR="00921ECE">
        <w:rPr>
          <w:bCs/>
        </w:rPr>
        <w:t>таймеров</w:t>
      </w:r>
    </w:p>
    <w:p w14:paraId="1026D853" w14:textId="7E126FE9" w:rsidR="00A36F65" w:rsidRDefault="00A36F65" w:rsidP="00A45DA9">
      <w:pPr>
        <w:pStyle w:val="1"/>
      </w:pPr>
      <w:r>
        <w:t>Цель работы</w:t>
      </w:r>
    </w:p>
    <w:p w14:paraId="5C8168A7" w14:textId="1062D9D0" w:rsidR="001A11DD" w:rsidRPr="001A11DD" w:rsidRDefault="001A11DD" w:rsidP="001A11DD">
      <w:pPr>
        <w:pStyle w:val="2"/>
        <w:rPr>
          <w:b/>
          <w:bCs/>
        </w:rPr>
      </w:pPr>
      <w:r w:rsidRPr="001A11DD">
        <w:t xml:space="preserve">Научиться создавать скетчи для микроконтроллеров </w:t>
      </w:r>
      <w:proofErr w:type="spellStart"/>
      <w:r w:rsidRPr="001A11DD">
        <w:t>Arduino</w:t>
      </w:r>
      <w:proofErr w:type="spellEnd"/>
      <w:r w:rsidRPr="001A11DD">
        <w:t xml:space="preserve">; </w:t>
      </w:r>
    </w:p>
    <w:p w14:paraId="0969C7C3" w14:textId="71F4EEFE" w:rsidR="001A11DD" w:rsidRPr="00F32331" w:rsidRDefault="001A11DD" w:rsidP="001A11DD">
      <w:pPr>
        <w:pStyle w:val="2"/>
        <w:rPr>
          <w:b/>
          <w:bCs/>
        </w:rPr>
      </w:pPr>
      <w:r w:rsidRPr="001A11DD">
        <w:t xml:space="preserve">Получить навыки работы с платой </w:t>
      </w:r>
      <w:proofErr w:type="spellStart"/>
      <w:r w:rsidRPr="001A11DD">
        <w:t>Arduino</w:t>
      </w:r>
      <w:proofErr w:type="spellEnd"/>
      <w:r w:rsidRPr="001A11DD">
        <w:t xml:space="preserve"> </w:t>
      </w:r>
      <w:proofErr w:type="spellStart"/>
      <w:r w:rsidRPr="001A11DD">
        <w:t>Uno</w:t>
      </w:r>
      <w:proofErr w:type="spellEnd"/>
      <w:r w:rsidRPr="001A11DD">
        <w:t xml:space="preserve"> и макетной платой</w:t>
      </w:r>
    </w:p>
    <w:p w14:paraId="7C60FB61" w14:textId="41E5F8EF" w:rsidR="00A36F65" w:rsidRDefault="00F32331" w:rsidP="0057305F">
      <w:pPr>
        <w:pStyle w:val="2"/>
      </w:pPr>
      <w:r w:rsidRPr="001A11DD">
        <w:t xml:space="preserve">Получить навыки работы с </w:t>
      </w:r>
      <w:r w:rsidR="009843AD">
        <w:t>таймерами</w:t>
      </w:r>
      <w:r w:rsidR="00065DDA">
        <w:t xml:space="preserve"> </w:t>
      </w:r>
      <w:r w:rsidR="00065DDA">
        <w:rPr>
          <w:lang w:val="en-US"/>
        </w:rPr>
        <w:t>Arduino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178862E4" w14:textId="2E8BC3B7" w:rsidR="009F6F75" w:rsidRDefault="00F12E16" w:rsidP="007D200D">
      <w:pPr>
        <w:pStyle w:val="2"/>
      </w:pPr>
      <w:r>
        <w:t>Разработать схему, которая должна</w:t>
      </w:r>
      <w:r w:rsidR="00C96417">
        <w:t xml:space="preserve"> каждую секунду</w:t>
      </w:r>
      <w:r>
        <w:t xml:space="preserve"> выводить </w:t>
      </w:r>
      <w:r w:rsidR="00C96417">
        <w:t xml:space="preserve">в монитор серийного порта информацию о том, сколько секунд </w:t>
      </w:r>
      <w:r w:rsidR="001E6B2E">
        <w:t>она работает.</w:t>
      </w:r>
    </w:p>
    <w:p w14:paraId="42E0039F" w14:textId="5ABE0BDC" w:rsidR="0057305F" w:rsidRDefault="0057305F" w:rsidP="0057305F">
      <w:pPr>
        <w:pStyle w:val="1"/>
        <w:numPr>
          <w:ilvl w:val="0"/>
          <w:numId w:val="0"/>
        </w:numPr>
      </w:pPr>
      <w:r w:rsidRPr="0057305F">
        <w:drawing>
          <wp:inline distT="0" distB="0" distL="0" distR="0" wp14:anchorId="47D9ED29" wp14:editId="7E250BBE">
            <wp:extent cx="5940425" cy="17208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EC61" w14:textId="6E407B38" w:rsidR="00635668" w:rsidRDefault="00D5710F" w:rsidP="007D200D">
      <w:pPr>
        <w:pStyle w:val="2"/>
      </w:pPr>
      <w:r>
        <w:t>Разработать схему</w:t>
      </w:r>
      <w:r w:rsidR="00C10FFE">
        <w:t xml:space="preserve"> с использованием двух светодиодов: синего</w:t>
      </w:r>
      <w:r w:rsidR="004517A4">
        <w:t xml:space="preserve"> – должен </w:t>
      </w:r>
      <w:r w:rsidR="00284CCD">
        <w:t xml:space="preserve">включаться и выключаться каждые 2 </w:t>
      </w:r>
      <w:r w:rsidR="00635668">
        <w:t>секунды и</w:t>
      </w:r>
      <w:r w:rsidR="00C10FFE">
        <w:t xml:space="preserve"> красного</w:t>
      </w:r>
      <w:r w:rsidR="00284CCD">
        <w:t xml:space="preserve"> – должен включаться и выключаться каждые 1,5 секунды</w:t>
      </w:r>
      <w:r w:rsidR="00635668">
        <w:t>.</w:t>
      </w:r>
    </w:p>
    <w:p w14:paraId="3AC415A5" w14:textId="3A6222F8" w:rsidR="0057305F" w:rsidRDefault="0057305F" w:rsidP="0057305F">
      <w:pPr>
        <w:pStyle w:val="1"/>
        <w:numPr>
          <w:ilvl w:val="0"/>
          <w:numId w:val="0"/>
        </w:numPr>
      </w:pPr>
      <w:r w:rsidRPr="0057305F">
        <w:lastRenderedPageBreak/>
        <w:drawing>
          <wp:inline distT="0" distB="0" distL="0" distR="0" wp14:anchorId="4D0C57CC" wp14:editId="0BE7101F">
            <wp:extent cx="5940425" cy="25012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64AA" w14:textId="736F170F" w:rsidR="0057305F" w:rsidRDefault="0057305F" w:rsidP="0057305F">
      <w:pPr>
        <w:pStyle w:val="1"/>
        <w:numPr>
          <w:ilvl w:val="0"/>
          <w:numId w:val="0"/>
        </w:numPr>
      </w:pPr>
      <w:r w:rsidRPr="0057305F">
        <w:drawing>
          <wp:inline distT="0" distB="0" distL="0" distR="0" wp14:anchorId="07D48513" wp14:editId="7F01EFA8">
            <wp:extent cx="2714625" cy="46005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55F2" w14:textId="0854045C" w:rsidR="001E6B2E" w:rsidRDefault="004517A4" w:rsidP="007D200D">
      <w:pPr>
        <w:pStyle w:val="2"/>
      </w:pPr>
      <w:r>
        <w:t xml:space="preserve"> </w:t>
      </w:r>
      <w:r w:rsidR="002B372B">
        <w:t>Разработать схему</w:t>
      </w:r>
      <w:r w:rsidR="00462CFE">
        <w:t>, в которой после включения платы загорается светодиод на 5 секунд</w:t>
      </w:r>
      <w:r w:rsidR="00751CD8">
        <w:t xml:space="preserve">, после чего </w:t>
      </w:r>
      <w:r w:rsidR="001F01F7">
        <w:t>гаснет</w:t>
      </w:r>
      <w:r w:rsidR="00503887">
        <w:t xml:space="preserve">, но схема продолжает работать. При этом </w:t>
      </w:r>
      <w:r w:rsidR="002821E1">
        <w:t xml:space="preserve">начиная с включения схемы в последовательный порт каждую секунду должно выводиться сообщение </w:t>
      </w:r>
      <w:r w:rsidR="008B42B6">
        <w:t>«</w:t>
      </w:r>
      <w:r w:rsidR="008B42B6">
        <w:rPr>
          <w:lang w:val="en-US"/>
        </w:rPr>
        <w:t>Hello</w:t>
      </w:r>
      <w:r w:rsidR="008B42B6" w:rsidRPr="008B42B6">
        <w:t xml:space="preserve"> </w:t>
      </w:r>
      <w:r w:rsidR="008B42B6">
        <w:rPr>
          <w:lang w:val="en-US"/>
        </w:rPr>
        <w:t>World</w:t>
      </w:r>
      <w:r w:rsidR="008B42B6">
        <w:t>»</w:t>
      </w:r>
      <w:r w:rsidR="00F118D8" w:rsidRPr="00F118D8">
        <w:t>.</w:t>
      </w:r>
    </w:p>
    <w:p w14:paraId="1A37E882" w14:textId="023AFEA5" w:rsidR="0057305F" w:rsidRDefault="0057305F" w:rsidP="0057305F">
      <w:pPr>
        <w:pStyle w:val="1"/>
        <w:numPr>
          <w:ilvl w:val="0"/>
          <w:numId w:val="0"/>
        </w:numPr>
      </w:pPr>
      <w:r w:rsidRPr="0057305F">
        <w:lastRenderedPageBreak/>
        <w:drawing>
          <wp:inline distT="0" distB="0" distL="0" distR="0" wp14:anchorId="5F445B9D" wp14:editId="2A57B802">
            <wp:extent cx="5940425" cy="24980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7B238" w14:textId="39D15E18" w:rsidR="0057305F" w:rsidRDefault="0057305F" w:rsidP="0057305F">
      <w:pPr>
        <w:pStyle w:val="1"/>
        <w:numPr>
          <w:ilvl w:val="0"/>
          <w:numId w:val="0"/>
        </w:numPr>
      </w:pPr>
      <w:r w:rsidRPr="0057305F">
        <w:drawing>
          <wp:inline distT="0" distB="0" distL="0" distR="0" wp14:anchorId="30138D18" wp14:editId="7918AB68">
            <wp:extent cx="3838575" cy="33432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2E32" w14:textId="42749EE1" w:rsidR="008B42B6" w:rsidRDefault="00243C8B" w:rsidP="007D200D">
      <w:pPr>
        <w:pStyle w:val="2"/>
      </w:pPr>
      <w:r>
        <w:t>Разработать схему с использованием датчика движения</w:t>
      </w:r>
      <w:r w:rsidR="00E54FA2">
        <w:t>: при срабатывании датчика движения должно загораться освещение (светодиод) на 30 секунд</w:t>
      </w:r>
      <w:r w:rsidR="006C4441">
        <w:t xml:space="preserve">, </w:t>
      </w:r>
      <w:r w:rsidR="00505541">
        <w:t xml:space="preserve">при повторном срабатывании датчика </w:t>
      </w:r>
      <w:r w:rsidR="00DF3B5D">
        <w:t>срок работы освещения должен продлеваться.</w:t>
      </w:r>
    </w:p>
    <w:p w14:paraId="0EFFFF60" w14:textId="0915ACC3" w:rsidR="0057305F" w:rsidRDefault="0057305F" w:rsidP="0057305F">
      <w:pPr>
        <w:pStyle w:val="1"/>
        <w:numPr>
          <w:ilvl w:val="0"/>
          <w:numId w:val="0"/>
        </w:numPr>
      </w:pPr>
      <w:r w:rsidRPr="0057305F">
        <w:lastRenderedPageBreak/>
        <w:drawing>
          <wp:inline distT="0" distB="0" distL="0" distR="0" wp14:anchorId="18C342C7" wp14:editId="0A5C1170">
            <wp:extent cx="5940425" cy="21964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7BB9" w14:textId="51438C27" w:rsidR="0057305F" w:rsidRDefault="0057305F" w:rsidP="0057305F">
      <w:pPr>
        <w:pStyle w:val="1"/>
        <w:numPr>
          <w:ilvl w:val="0"/>
          <w:numId w:val="0"/>
        </w:numPr>
      </w:pPr>
      <w:r w:rsidRPr="0057305F">
        <w:drawing>
          <wp:inline distT="0" distB="0" distL="0" distR="0" wp14:anchorId="2764979A" wp14:editId="5918A3D8">
            <wp:extent cx="3876675" cy="32099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A492" w14:textId="544D2E20" w:rsidR="00E93ED4" w:rsidRDefault="00E93ED4" w:rsidP="00E93ED4">
      <w:pPr>
        <w:pStyle w:val="2"/>
      </w:pPr>
      <w:r>
        <w:t xml:space="preserve">Разработать </w:t>
      </w:r>
      <w:r w:rsidR="00BD02A1">
        <w:t>схему,</w:t>
      </w:r>
      <w:r>
        <w:t xml:space="preserve"> генерирующую периодический прямоугольный сигнал</w:t>
      </w:r>
      <w:r w:rsidR="00BD02A1">
        <w:t xml:space="preserve"> на выходном пине (светодиод)</w:t>
      </w:r>
      <w:r>
        <w:t xml:space="preserve"> с увеличивающейся каждые </w:t>
      </w:r>
      <w:r w:rsidR="00632E5B">
        <w:t>пять</w:t>
      </w:r>
      <w:r>
        <w:t xml:space="preserve"> секунд частотой:</w:t>
      </w:r>
    </w:p>
    <w:p w14:paraId="5DBC4B43" w14:textId="0DA2F3F5" w:rsidR="00E93ED4" w:rsidRDefault="00E93ED4" w:rsidP="00E93ED4">
      <w:r w:rsidRPr="00A62A30">
        <w:t>0-</w:t>
      </w:r>
      <w:r w:rsidR="00632E5B">
        <w:t>5</w:t>
      </w:r>
      <w:r w:rsidRPr="00A62A30">
        <w:t xml:space="preserve"> </w:t>
      </w:r>
      <w:proofErr w:type="gramStart"/>
      <w:r>
        <w:rPr>
          <w:lang w:val="en-US"/>
        </w:rPr>
        <w:t>c</w:t>
      </w:r>
      <w:r w:rsidRPr="00A62A30">
        <w:t xml:space="preserve"> :</w:t>
      </w:r>
      <w:proofErr w:type="gramEnd"/>
      <w:r w:rsidRPr="00A62A30">
        <w:t xml:space="preserve"> </w:t>
      </w:r>
      <w:r w:rsidR="00F06447">
        <w:t>1000 мс.</w:t>
      </w:r>
    </w:p>
    <w:p w14:paraId="0C2FEF40" w14:textId="73980135" w:rsidR="00A62A30" w:rsidRDefault="00A62A30" w:rsidP="00E93ED4">
      <w:r>
        <w:t xml:space="preserve">6-10 </w:t>
      </w:r>
      <w:proofErr w:type="gramStart"/>
      <w:r>
        <w:t>с :</w:t>
      </w:r>
      <w:proofErr w:type="gramEnd"/>
      <w:r>
        <w:t xml:space="preserve"> </w:t>
      </w:r>
      <w:r w:rsidR="009367BE">
        <w:t>75</w:t>
      </w:r>
      <w:r w:rsidR="00F06447">
        <w:t xml:space="preserve">0 </w:t>
      </w:r>
      <w:r w:rsidR="009367BE">
        <w:t>мс.</w:t>
      </w:r>
    </w:p>
    <w:p w14:paraId="521A0C9C" w14:textId="1D0960CF" w:rsidR="005C7541" w:rsidRDefault="009367BE" w:rsidP="000B4CB7">
      <w:r>
        <w:t xml:space="preserve">11-15 </w:t>
      </w:r>
      <w:proofErr w:type="gramStart"/>
      <w:r>
        <w:t>с :</w:t>
      </w:r>
      <w:proofErr w:type="gramEnd"/>
      <w:r>
        <w:t xml:space="preserve"> 500 мс.</w:t>
      </w:r>
    </w:p>
    <w:p w14:paraId="56CB6EC9" w14:textId="21527874" w:rsidR="00C537AA" w:rsidRDefault="00C537AA" w:rsidP="000B4CB7">
      <w:r>
        <w:t xml:space="preserve">После </w:t>
      </w:r>
      <w:r w:rsidR="00BD02A1">
        <w:t>15 секунд работы последовательность должна начинаться заново.</w:t>
      </w:r>
    </w:p>
    <w:p w14:paraId="683A58F4" w14:textId="03D532C0" w:rsidR="0057305F" w:rsidRDefault="0057305F" w:rsidP="000B4CB7">
      <w:r w:rsidRPr="0057305F">
        <w:lastRenderedPageBreak/>
        <w:drawing>
          <wp:inline distT="0" distB="0" distL="0" distR="0" wp14:anchorId="22815080" wp14:editId="2696D77A">
            <wp:extent cx="5940425" cy="252857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0190" w14:textId="77777777" w:rsidR="0057305F" w:rsidRDefault="0057305F" w:rsidP="0057305F">
      <w:pPr>
        <w:rPr>
          <w:b/>
          <w:bCs/>
        </w:rPr>
      </w:pPr>
      <w:r w:rsidRPr="0057305F">
        <w:drawing>
          <wp:inline distT="0" distB="0" distL="0" distR="0" wp14:anchorId="3BA405AE" wp14:editId="1E7AC0E6">
            <wp:extent cx="3390900" cy="55340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6C51A252" w14:textId="7F50BE8F" w:rsidR="002B6B30" w:rsidRDefault="00D0362D" w:rsidP="004701BF">
      <w:pPr>
        <w:pStyle w:val="2"/>
      </w:pPr>
      <w:r>
        <w:t xml:space="preserve">Для чего используется функция </w:t>
      </w:r>
      <w:proofErr w:type="spellStart"/>
      <w:proofErr w:type="gramStart"/>
      <w:r>
        <w:rPr>
          <w:lang w:val="en-US"/>
        </w:rPr>
        <w:t>millis</w:t>
      </w:r>
      <w:proofErr w:type="spellEnd"/>
      <w:r w:rsidRPr="00D0362D">
        <w:t>(</w:t>
      </w:r>
      <w:proofErr w:type="gramEnd"/>
      <w:r w:rsidRPr="00D0362D">
        <w:t>)</w:t>
      </w:r>
      <w:r>
        <w:t>?</w:t>
      </w:r>
      <w:r w:rsidR="0057305F">
        <w:t xml:space="preserve"> Ответ: для получения времени работы схемы в миллисекундах.</w:t>
      </w:r>
    </w:p>
    <w:p w14:paraId="4B8749AF" w14:textId="70F49CCF" w:rsidR="00D0362D" w:rsidRPr="004A0B42" w:rsidRDefault="00B40618" w:rsidP="004701BF">
      <w:pPr>
        <w:pStyle w:val="2"/>
      </w:pPr>
      <w:r>
        <w:t xml:space="preserve">Какой период времени </w:t>
      </w:r>
      <w:r w:rsidR="004A0B42">
        <w:t xml:space="preserve">позволяет замерить </w:t>
      </w:r>
      <w:proofErr w:type="spellStart"/>
      <w:proofErr w:type="gramStart"/>
      <w:r w:rsidR="004A0B42">
        <w:rPr>
          <w:lang w:val="en-US"/>
        </w:rPr>
        <w:t>millis</w:t>
      </w:r>
      <w:proofErr w:type="spellEnd"/>
      <w:r w:rsidR="004A0B42" w:rsidRPr="004A0B42">
        <w:t>(</w:t>
      </w:r>
      <w:proofErr w:type="gramEnd"/>
      <w:r w:rsidR="004A0B42" w:rsidRPr="004A0B42">
        <w:t>)?</w:t>
      </w:r>
      <w:r w:rsidR="0057305F">
        <w:t xml:space="preserve"> </w:t>
      </w:r>
      <w:proofErr w:type="spellStart"/>
      <w:r w:rsidR="0057305F">
        <w:t>Отве</w:t>
      </w:r>
      <w:proofErr w:type="spellEnd"/>
      <w:r w:rsidR="0057305F">
        <w:t xml:space="preserve">: </w:t>
      </w:r>
      <w:r w:rsidR="0057305F">
        <w:rPr>
          <w:lang w:val="en-US"/>
        </w:rPr>
        <w:t>~</w:t>
      </w:r>
      <w:r w:rsidR="0057305F">
        <w:t xml:space="preserve">49 </w:t>
      </w:r>
      <w:proofErr w:type="spellStart"/>
      <w:r w:rsidR="0057305F">
        <w:rPr>
          <w:lang w:val="en-US"/>
        </w:rPr>
        <w:t>суток</w:t>
      </w:r>
      <w:proofErr w:type="spellEnd"/>
    </w:p>
    <w:p w14:paraId="016FE83E" w14:textId="2D3790D0" w:rsidR="004A0B42" w:rsidRDefault="00BC2FA5" w:rsidP="004701BF">
      <w:pPr>
        <w:pStyle w:val="2"/>
      </w:pPr>
      <w:r>
        <w:lastRenderedPageBreak/>
        <w:t>Каким образом корректно вычислять про</w:t>
      </w:r>
      <w:r w:rsidR="00A12B6E">
        <w:t>ше</w:t>
      </w:r>
      <w:r>
        <w:t>д</w:t>
      </w:r>
      <w:r w:rsidR="00A12B6E">
        <w:t>ше</w:t>
      </w:r>
      <w:r>
        <w:t>е время</w:t>
      </w:r>
      <w:r w:rsidR="00A12B6E">
        <w:t xml:space="preserve"> даже при переполнении таймера?</w:t>
      </w:r>
      <w:r w:rsidR="0057305F" w:rsidRPr="0057305F">
        <w:t xml:space="preserve"> </w:t>
      </w:r>
      <w:r w:rsidR="0057305F">
        <w:t>Ответ: запомнить уже прошедшее время и чрез промежуток вычесть из прошедшего времени работы значение ранее записанного времени.</w:t>
      </w:r>
    </w:p>
    <w:p w14:paraId="233787A9" w14:textId="008AE6F1" w:rsidR="006640F5" w:rsidRDefault="00D53FF1" w:rsidP="004701BF">
      <w:pPr>
        <w:pStyle w:val="2"/>
      </w:pPr>
      <w:r>
        <w:t xml:space="preserve">Какие преимущества использование </w:t>
      </w:r>
      <w:proofErr w:type="spellStart"/>
      <w:r>
        <w:rPr>
          <w:lang w:val="en-US"/>
        </w:rPr>
        <w:t>millis</w:t>
      </w:r>
      <w:proofErr w:type="spellEnd"/>
      <w:r w:rsidRPr="00D53FF1">
        <w:t xml:space="preserve"> </w:t>
      </w:r>
      <w:r>
        <w:t xml:space="preserve">имеет перед </w:t>
      </w:r>
      <w:r>
        <w:rPr>
          <w:lang w:val="en-US"/>
        </w:rPr>
        <w:t>delay</w:t>
      </w:r>
      <w:r w:rsidRPr="00D53FF1">
        <w:t>?</w:t>
      </w:r>
      <w:r w:rsidR="0057305F">
        <w:t xml:space="preserve"> Ответ: не задерживает исполнение программы. Можно </w:t>
      </w:r>
      <w:r w:rsidR="00F16A95">
        <w:t xml:space="preserve">использовать для </w:t>
      </w:r>
      <w:proofErr w:type="spellStart"/>
      <w:r w:rsidR="00F16A95">
        <w:t>типо</w:t>
      </w:r>
      <w:proofErr w:type="spellEnd"/>
      <w:r w:rsidR="00F16A95">
        <w:t xml:space="preserve"> асинхронности.</w:t>
      </w:r>
    </w:p>
    <w:p w14:paraId="6BCA6ACA" w14:textId="0A6C3590" w:rsidR="00F16A95" w:rsidRDefault="00F16A95" w:rsidP="00F16A95">
      <w:pPr>
        <w:pStyle w:val="1"/>
      </w:pPr>
      <w:r>
        <w:t>Вывод</w:t>
      </w:r>
    </w:p>
    <w:p w14:paraId="00CCFA04" w14:textId="30461729" w:rsidR="00F16A95" w:rsidRPr="001A11DD" w:rsidRDefault="00F16A95" w:rsidP="00F16A95">
      <w:pPr>
        <w:pStyle w:val="2"/>
        <w:rPr>
          <w:b/>
          <w:bCs/>
        </w:rPr>
      </w:pPr>
      <w:r>
        <w:t>Я научился</w:t>
      </w:r>
      <w:r w:rsidRPr="001A11DD">
        <w:t xml:space="preserve"> создавать скетчи</w:t>
      </w:r>
      <w:r>
        <w:t xml:space="preserve"> для микроконтроллеров </w:t>
      </w:r>
      <w:proofErr w:type="spellStart"/>
      <w:r>
        <w:t>Arduino</w:t>
      </w:r>
      <w:proofErr w:type="spellEnd"/>
      <w:r>
        <w:t>.</w:t>
      </w:r>
    </w:p>
    <w:p w14:paraId="52A0145D" w14:textId="2183D3AE" w:rsidR="00F16A95" w:rsidRPr="00F32331" w:rsidRDefault="00F16A95" w:rsidP="00F16A95">
      <w:pPr>
        <w:pStyle w:val="2"/>
        <w:rPr>
          <w:b/>
          <w:bCs/>
        </w:rPr>
      </w:pPr>
      <w:r>
        <w:t>Я получил</w:t>
      </w:r>
      <w:r w:rsidRPr="001A11DD">
        <w:t xml:space="preserve"> навыки работы с платой </w:t>
      </w:r>
      <w:proofErr w:type="spellStart"/>
      <w:r w:rsidRPr="001A11DD">
        <w:t>Arduino</w:t>
      </w:r>
      <w:proofErr w:type="spellEnd"/>
      <w:r w:rsidRPr="001A11DD">
        <w:t xml:space="preserve"> </w:t>
      </w:r>
      <w:proofErr w:type="spellStart"/>
      <w:r w:rsidRPr="001A11DD">
        <w:t>Uno</w:t>
      </w:r>
      <w:proofErr w:type="spellEnd"/>
      <w:r w:rsidRPr="001A11DD">
        <w:t xml:space="preserve"> и макетной платой</w:t>
      </w:r>
      <w:r>
        <w:t>.</w:t>
      </w:r>
    </w:p>
    <w:p w14:paraId="744F7F92" w14:textId="59475B3B" w:rsidR="00F16A95" w:rsidRDefault="00F16A95" w:rsidP="00F16A95">
      <w:pPr>
        <w:pStyle w:val="2"/>
      </w:pPr>
      <w:r>
        <w:t>Я получил</w:t>
      </w:r>
      <w:r w:rsidRPr="001A11DD">
        <w:t xml:space="preserve"> навыки работы с </w:t>
      </w:r>
      <w:r>
        <w:t xml:space="preserve">таймерами </w:t>
      </w:r>
      <w:r>
        <w:rPr>
          <w:lang w:val="en-US"/>
        </w:rPr>
        <w:t>Arduino</w:t>
      </w:r>
      <w:r>
        <w:t>.</w:t>
      </w:r>
      <w:bookmarkStart w:id="0" w:name="_GoBack"/>
      <w:bookmarkEnd w:id="0"/>
    </w:p>
    <w:sectPr w:rsidR="00F16A95" w:rsidSect="00FE5EF7">
      <w:headerReference w:type="firs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D443DE" w14:textId="77777777" w:rsidR="004C35FC" w:rsidRDefault="004C35FC" w:rsidP="00FE5EF7">
      <w:r>
        <w:separator/>
      </w:r>
    </w:p>
  </w:endnote>
  <w:endnote w:type="continuationSeparator" w:id="0">
    <w:p w14:paraId="6BFBAA88" w14:textId="77777777" w:rsidR="004C35FC" w:rsidRDefault="004C35FC" w:rsidP="00FE5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7F4C85" w14:textId="77777777" w:rsidR="004C35FC" w:rsidRDefault="004C35FC" w:rsidP="00FE5EF7">
      <w:r>
        <w:separator/>
      </w:r>
    </w:p>
  </w:footnote>
  <w:footnote w:type="continuationSeparator" w:id="0">
    <w:p w14:paraId="6FB12D92" w14:textId="77777777" w:rsidR="004C35FC" w:rsidRDefault="004C35FC" w:rsidP="00FE5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9BCD0F" w14:textId="1BC95D80" w:rsidR="00FE5EF7" w:rsidRDefault="00FE5EF7" w:rsidP="00FE5EF7">
    <w:pPr>
      <w:pStyle w:val="af"/>
      <w:jc w:val="right"/>
    </w:pPr>
    <w:r>
      <w:t>Составил</w:t>
    </w:r>
    <w:r w:rsidRPr="00251CA9">
      <w:t>:</w:t>
    </w:r>
    <w:r>
      <w:t xml:space="preserve"> </w:t>
    </w:r>
    <w:r w:rsidR="00251CA9">
      <w:t>Садовский Р.В.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E7E00AE2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E7E00AE2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F65"/>
    <w:rsid w:val="0000020B"/>
    <w:rsid w:val="00015E68"/>
    <w:rsid w:val="000429C6"/>
    <w:rsid w:val="00045EF5"/>
    <w:rsid w:val="000622D3"/>
    <w:rsid w:val="00065DDA"/>
    <w:rsid w:val="00066EF0"/>
    <w:rsid w:val="00070568"/>
    <w:rsid w:val="00081941"/>
    <w:rsid w:val="00082A07"/>
    <w:rsid w:val="0008619C"/>
    <w:rsid w:val="0009775F"/>
    <w:rsid w:val="000A731D"/>
    <w:rsid w:val="000B3F9F"/>
    <w:rsid w:val="000B4CB7"/>
    <w:rsid w:val="000C03C6"/>
    <w:rsid w:val="000C2E99"/>
    <w:rsid w:val="000C6237"/>
    <w:rsid w:val="000C6C79"/>
    <w:rsid w:val="00102B22"/>
    <w:rsid w:val="00112B63"/>
    <w:rsid w:val="00116413"/>
    <w:rsid w:val="00125CAB"/>
    <w:rsid w:val="001426C6"/>
    <w:rsid w:val="00145020"/>
    <w:rsid w:val="001457DE"/>
    <w:rsid w:val="001476C1"/>
    <w:rsid w:val="00150C7B"/>
    <w:rsid w:val="001534C5"/>
    <w:rsid w:val="001544F0"/>
    <w:rsid w:val="00163955"/>
    <w:rsid w:val="001640CE"/>
    <w:rsid w:val="00166AE0"/>
    <w:rsid w:val="00170313"/>
    <w:rsid w:val="00176021"/>
    <w:rsid w:val="00181EF1"/>
    <w:rsid w:val="0018259A"/>
    <w:rsid w:val="001944BA"/>
    <w:rsid w:val="001974B9"/>
    <w:rsid w:val="001A11DD"/>
    <w:rsid w:val="001A6198"/>
    <w:rsid w:val="001B0774"/>
    <w:rsid w:val="001B0C71"/>
    <w:rsid w:val="001B3154"/>
    <w:rsid w:val="001B3B7D"/>
    <w:rsid w:val="001D033F"/>
    <w:rsid w:val="001D3DB9"/>
    <w:rsid w:val="001D762C"/>
    <w:rsid w:val="001E32F3"/>
    <w:rsid w:val="001E5DCD"/>
    <w:rsid w:val="001E6B2E"/>
    <w:rsid w:val="001F01F7"/>
    <w:rsid w:val="001F4D1A"/>
    <w:rsid w:val="00222789"/>
    <w:rsid w:val="00227CFF"/>
    <w:rsid w:val="00241FC5"/>
    <w:rsid w:val="00243C8B"/>
    <w:rsid w:val="00245117"/>
    <w:rsid w:val="002451CB"/>
    <w:rsid w:val="00247596"/>
    <w:rsid w:val="00251CA9"/>
    <w:rsid w:val="00263401"/>
    <w:rsid w:val="00271E47"/>
    <w:rsid w:val="00273DFE"/>
    <w:rsid w:val="002765B3"/>
    <w:rsid w:val="00280F34"/>
    <w:rsid w:val="002812A7"/>
    <w:rsid w:val="002821E1"/>
    <w:rsid w:val="00284CCD"/>
    <w:rsid w:val="002A1BC8"/>
    <w:rsid w:val="002A55DA"/>
    <w:rsid w:val="002B295F"/>
    <w:rsid w:val="002B372B"/>
    <w:rsid w:val="002B6B30"/>
    <w:rsid w:val="002C06B4"/>
    <w:rsid w:val="002C51BB"/>
    <w:rsid w:val="002F053E"/>
    <w:rsid w:val="002F2638"/>
    <w:rsid w:val="003216F9"/>
    <w:rsid w:val="00355F66"/>
    <w:rsid w:val="00357926"/>
    <w:rsid w:val="00371361"/>
    <w:rsid w:val="00376817"/>
    <w:rsid w:val="003807FA"/>
    <w:rsid w:val="003847B5"/>
    <w:rsid w:val="00386C73"/>
    <w:rsid w:val="003911D2"/>
    <w:rsid w:val="003A5096"/>
    <w:rsid w:val="003B13D3"/>
    <w:rsid w:val="003C16E7"/>
    <w:rsid w:val="003D7274"/>
    <w:rsid w:val="003E2962"/>
    <w:rsid w:val="00401480"/>
    <w:rsid w:val="00402336"/>
    <w:rsid w:val="00402D5D"/>
    <w:rsid w:val="00412872"/>
    <w:rsid w:val="00431C32"/>
    <w:rsid w:val="0043221D"/>
    <w:rsid w:val="00450B1F"/>
    <w:rsid w:val="004517A4"/>
    <w:rsid w:val="004540E1"/>
    <w:rsid w:val="004570BA"/>
    <w:rsid w:val="004577B8"/>
    <w:rsid w:val="00461DA8"/>
    <w:rsid w:val="00462CFE"/>
    <w:rsid w:val="004701BF"/>
    <w:rsid w:val="004712EB"/>
    <w:rsid w:val="0047715F"/>
    <w:rsid w:val="004837AB"/>
    <w:rsid w:val="004879B6"/>
    <w:rsid w:val="00487AED"/>
    <w:rsid w:val="00491E46"/>
    <w:rsid w:val="00497A3D"/>
    <w:rsid w:val="004A0B42"/>
    <w:rsid w:val="004A13B0"/>
    <w:rsid w:val="004A298B"/>
    <w:rsid w:val="004A368A"/>
    <w:rsid w:val="004A3B74"/>
    <w:rsid w:val="004B72E8"/>
    <w:rsid w:val="004C35FC"/>
    <w:rsid w:val="004D3B40"/>
    <w:rsid w:val="004E4842"/>
    <w:rsid w:val="00503887"/>
    <w:rsid w:val="00505541"/>
    <w:rsid w:val="005106F2"/>
    <w:rsid w:val="005155D3"/>
    <w:rsid w:val="00521D23"/>
    <w:rsid w:val="00543B63"/>
    <w:rsid w:val="00561347"/>
    <w:rsid w:val="00561558"/>
    <w:rsid w:val="00566261"/>
    <w:rsid w:val="00567398"/>
    <w:rsid w:val="0057305F"/>
    <w:rsid w:val="00574105"/>
    <w:rsid w:val="00582675"/>
    <w:rsid w:val="00582894"/>
    <w:rsid w:val="00586DBF"/>
    <w:rsid w:val="005C7541"/>
    <w:rsid w:val="005D539C"/>
    <w:rsid w:val="005F3F7D"/>
    <w:rsid w:val="005F4386"/>
    <w:rsid w:val="005F6F61"/>
    <w:rsid w:val="0060113A"/>
    <w:rsid w:val="00622441"/>
    <w:rsid w:val="00630DF3"/>
    <w:rsid w:val="00632E5B"/>
    <w:rsid w:val="00632EA6"/>
    <w:rsid w:val="006342DE"/>
    <w:rsid w:val="00635668"/>
    <w:rsid w:val="00637050"/>
    <w:rsid w:val="006601DD"/>
    <w:rsid w:val="006640F5"/>
    <w:rsid w:val="00682881"/>
    <w:rsid w:val="00693BA2"/>
    <w:rsid w:val="0069439E"/>
    <w:rsid w:val="006952B2"/>
    <w:rsid w:val="00696C50"/>
    <w:rsid w:val="006A1826"/>
    <w:rsid w:val="006A72CB"/>
    <w:rsid w:val="006B6238"/>
    <w:rsid w:val="006C4441"/>
    <w:rsid w:val="006D1889"/>
    <w:rsid w:val="006D4AA6"/>
    <w:rsid w:val="006E2B52"/>
    <w:rsid w:val="006F0879"/>
    <w:rsid w:val="006F2133"/>
    <w:rsid w:val="006F2FDA"/>
    <w:rsid w:val="006F64A1"/>
    <w:rsid w:val="00704566"/>
    <w:rsid w:val="00712D84"/>
    <w:rsid w:val="007345BA"/>
    <w:rsid w:val="00734FB0"/>
    <w:rsid w:val="00751CD8"/>
    <w:rsid w:val="00764EA0"/>
    <w:rsid w:val="0079148D"/>
    <w:rsid w:val="007A683C"/>
    <w:rsid w:val="007A7CC0"/>
    <w:rsid w:val="007B3E7A"/>
    <w:rsid w:val="007D200D"/>
    <w:rsid w:val="007E14A0"/>
    <w:rsid w:val="007E4BAC"/>
    <w:rsid w:val="007F7ED0"/>
    <w:rsid w:val="00814C20"/>
    <w:rsid w:val="00820C57"/>
    <w:rsid w:val="008416DE"/>
    <w:rsid w:val="0086105C"/>
    <w:rsid w:val="008626FB"/>
    <w:rsid w:val="00866793"/>
    <w:rsid w:val="00874F75"/>
    <w:rsid w:val="008823E4"/>
    <w:rsid w:val="0089380B"/>
    <w:rsid w:val="008A460C"/>
    <w:rsid w:val="008B26A7"/>
    <w:rsid w:val="008B42B6"/>
    <w:rsid w:val="008B4F50"/>
    <w:rsid w:val="008D527D"/>
    <w:rsid w:val="008E333F"/>
    <w:rsid w:val="008F5493"/>
    <w:rsid w:val="009165CB"/>
    <w:rsid w:val="00921ECE"/>
    <w:rsid w:val="00923168"/>
    <w:rsid w:val="00925158"/>
    <w:rsid w:val="009263D8"/>
    <w:rsid w:val="00931DFA"/>
    <w:rsid w:val="00934CEA"/>
    <w:rsid w:val="009367BE"/>
    <w:rsid w:val="009415FF"/>
    <w:rsid w:val="009431E5"/>
    <w:rsid w:val="00943376"/>
    <w:rsid w:val="00943985"/>
    <w:rsid w:val="0095406D"/>
    <w:rsid w:val="009547EE"/>
    <w:rsid w:val="0096764D"/>
    <w:rsid w:val="00976E9C"/>
    <w:rsid w:val="009843AD"/>
    <w:rsid w:val="0098596B"/>
    <w:rsid w:val="009900FE"/>
    <w:rsid w:val="009A0D76"/>
    <w:rsid w:val="009A229C"/>
    <w:rsid w:val="009A4EA9"/>
    <w:rsid w:val="009A5246"/>
    <w:rsid w:val="009B7649"/>
    <w:rsid w:val="009C705F"/>
    <w:rsid w:val="009D75A6"/>
    <w:rsid w:val="009D7816"/>
    <w:rsid w:val="009F5FA5"/>
    <w:rsid w:val="009F6F75"/>
    <w:rsid w:val="00A01DF8"/>
    <w:rsid w:val="00A05AE4"/>
    <w:rsid w:val="00A12B6E"/>
    <w:rsid w:val="00A154EC"/>
    <w:rsid w:val="00A16CC0"/>
    <w:rsid w:val="00A36F65"/>
    <w:rsid w:val="00A43807"/>
    <w:rsid w:val="00A45DA9"/>
    <w:rsid w:val="00A62A30"/>
    <w:rsid w:val="00A73DC1"/>
    <w:rsid w:val="00A74546"/>
    <w:rsid w:val="00A7632F"/>
    <w:rsid w:val="00A8427E"/>
    <w:rsid w:val="00A874B1"/>
    <w:rsid w:val="00A94C28"/>
    <w:rsid w:val="00AA0FA5"/>
    <w:rsid w:val="00AA5AC9"/>
    <w:rsid w:val="00AB6B93"/>
    <w:rsid w:val="00AD07EB"/>
    <w:rsid w:val="00AD4190"/>
    <w:rsid w:val="00AF29F1"/>
    <w:rsid w:val="00B01EC6"/>
    <w:rsid w:val="00B27DD5"/>
    <w:rsid w:val="00B40618"/>
    <w:rsid w:val="00B41D50"/>
    <w:rsid w:val="00B47D4A"/>
    <w:rsid w:val="00B50380"/>
    <w:rsid w:val="00B526C4"/>
    <w:rsid w:val="00B61DDA"/>
    <w:rsid w:val="00B655E4"/>
    <w:rsid w:val="00B756C0"/>
    <w:rsid w:val="00B85893"/>
    <w:rsid w:val="00B92029"/>
    <w:rsid w:val="00BA2A4B"/>
    <w:rsid w:val="00BC2FA5"/>
    <w:rsid w:val="00BD02A1"/>
    <w:rsid w:val="00BD5E55"/>
    <w:rsid w:val="00BD6632"/>
    <w:rsid w:val="00BE3255"/>
    <w:rsid w:val="00BE4C04"/>
    <w:rsid w:val="00BF5D53"/>
    <w:rsid w:val="00C019EA"/>
    <w:rsid w:val="00C10FFE"/>
    <w:rsid w:val="00C11A1D"/>
    <w:rsid w:val="00C20C6D"/>
    <w:rsid w:val="00C30686"/>
    <w:rsid w:val="00C413C9"/>
    <w:rsid w:val="00C42A4A"/>
    <w:rsid w:val="00C45D26"/>
    <w:rsid w:val="00C537AA"/>
    <w:rsid w:val="00C57714"/>
    <w:rsid w:val="00C73797"/>
    <w:rsid w:val="00C73AC8"/>
    <w:rsid w:val="00C74890"/>
    <w:rsid w:val="00C8297D"/>
    <w:rsid w:val="00C846F1"/>
    <w:rsid w:val="00C87102"/>
    <w:rsid w:val="00C96417"/>
    <w:rsid w:val="00C966EC"/>
    <w:rsid w:val="00CA3594"/>
    <w:rsid w:val="00CB1A1D"/>
    <w:rsid w:val="00CF0E87"/>
    <w:rsid w:val="00CF7486"/>
    <w:rsid w:val="00D0362D"/>
    <w:rsid w:val="00D3597B"/>
    <w:rsid w:val="00D35DB6"/>
    <w:rsid w:val="00D512D9"/>
    <w:rsid w:val="00D53FF1"/>
    <w:rsid w:val="00D5710F"/>
    <w:rsid w:val="00D578D7"/>
    <w:rsid w:val="00D6338A"/>
    <w:rsid w:val="00D66C75"/>
    <w:rsid w:val="00D744B0"/>
    <w:rsid w:val="00D865BA"/>
    <w:rsid w:val="00D92673"/>
    <w:rsid w:val="00D9519A"/>
    <w:rsid w:val="00DB21C6"/>
    <w:rsid w:val="00DB7AAE"/>
    <w:rsid w:val="00DD03C5"/>
    <w:rsid w:val="00DD54F2"/>
    <w:rsid w:val="00DE0349"/>
    <w:rsid w:val="00DE218B"/>
    <w:rsid w:val="00DF3B5D"/>
    <w:rsid w:val="00E01507"/>
    <w:rsid w:val="00E12022"/>
    <w:rsid w:val="00E125CB"/>
    <w:rsid w:val="00E30FA5"/>
    <w:rsid w:val="00E36F56"/>
    <w:rsid w:val="00E54FA2"/>
    <w:rsid w:val="00E63907"/>
    <w:rsid w:val="00E65989"/>
    <w:rsid w:val="00E66B6F"/>
    <w:rsid w:val="00E67256"/>
    <w:rsid w:val="00E729A3"/>
    <w:rsid w:val="00E73EDC"/>
    <w:rsid w:val="00E83AAC"/>
    <w:rsid w:val="00E84380"/>
    <w:rsid w:val="00E93ED4"/>
    <w:rsid w:val="00E94ED0"/>
    <w:rsid w:val="00E955F0"/>
    <w:rsid w:val="00EB677B"/>
    <w:rsid w:val="00EE187F"/>
    <w:rsid w:val="00EF7A8A"/>
    <w:rsid w:val="00F06447"/>
    <w:rsid w:val="00F118D8"/>
    <w:rsid w:val="00F12E16"/>
    <w:rsid w:val="00F16A95"/>
    <w:rsid w:val="00F31646"/>
    <w:rsid w:val="00F31B84"/>
    <w:rsid w:val="00F32331"/>
    <w:rsid w:val="00F345AF"/>
    <w:rsid w:val="00F44FA9"/>
    <w:rsid w:val="00F52596"/>
    <w:rsid w:val="00F5290C"/>
    <w:rsid w:val="00F82A14"/>
    <w:rsid w:val="00F86EF9"/>
    <w:rsid w:val="00FC7A0E"/>
    <w:rsid w:val="00FE5EF7"/>
    <w:rsid w:val="00FF2062"/>
    <w:rsid w:val="00FF4781"/>
    <w:rsid w:val="00FF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header"/>
    <w:basedOn w:val="a0"/>
    <w:link w:val="af0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E5EF7"/>
  </w:style>
  <w:style w:type="paragraph" w:styleId="af1">
    <w:name w:val="footer"/>
    <w:basedOn w:val="a0"/>
    <w:link w:val="af2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E5EF7"/>
  </w:style>
  <w:style w:type="paragraph" w:styleId="af3">
    <w:name w:val="No Spacing"/>
    <w:uiPriority w:val="1"/>
    <w:qFormat/>
    <w:rsid w:val="00FF2062"/>
    <w:pPr>
      <w:spacing w:after="0" w:line="240" w:lineRule="auto"/>
      <w:ind w:firstLine="567"/>
      <w:jc w:val="both"/>
    </w:pPr>
  </w:style>
  <w:style w:type="character" w:styleId="af4">
    <w:name w:val="Hyperlink"/>
    <w:basedOn w:val="a1"/>
    <w:uiPriority w:val="99"/>
    <w:unhideWhenUsed/>
    <w:rsid w:val="002B295F"/>
    <w:rPr>
      <w:color w:val="467886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2B29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6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576</TotalTime>
  <Pages>6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299</cp:revision>
  <cp:lastPrinted>2026-03-03T15:07:00Z</cp:lastPrinted>
  <dcterms:created xsi:type="dcterms:W3CDTF">2025-01-23T13:37:00Z</dcterms:created>
  <dcterms:modified xsi:type="dcterms:W3CDTF">2026-03-04T08:30:00Z</dcterms:modified>
</cp:coreProperties>
</file>