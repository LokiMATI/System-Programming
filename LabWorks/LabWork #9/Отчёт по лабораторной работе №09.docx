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3234DEB1" w:rsidR="00A36F65" w:rsidRDefault="00A55307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C846F1">
        <w:t>9</w:t>
      </w:r>
      <w:r w:rsidR="00A36F65">
        <w:br/>
      </w:r>
      <w:r w:rsidR="00C846F1" w:rsidRPr="00C846F1">
        <w:rPr>
          <w:bCs/>
        </w:rPr>
        <w:t xml:space="preserve">Создание проекта в эмуляторе </w:t>
      </w:r>
      <w:proofErr w:type="spellStart"/>
      <w:r w:rsidR="00C846F1" w:rsidRPr="00C846F1">
        <w:rPr>
          <w:bCs/>
        </w:rPr>
        <w:t>Arduino</w:t>
      </w:r>
      <w:proofErr w:type="spellEnd"/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9ADC956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Научиться создавать имитационные модели проектов, работающих под управлением микроконтроллеров для </w:t>
      </w:r>
      <w:proofErr w:type="spellStart"/>
      <w:r w:rsidRPr="00BD5E55">
        <w:t>Arduino</w:t>
      </w:r>
      <w:proofErr w:type="spellEnd"/>
      <w:r w:rsidRPr="00BD5E55">
        <w:t xml:space="preserve">; </w:t>
      </w:r>
    </w:p>
    <w:p w14:paraId="09D8C123" w14:textId="6E01E4A7" w:rsidR="00BD5E55" w:rsidRPr="00BD5E55" w:rsidRDefault="00BD5E55" w:rsidP="00BD5E55">
      <w:pPr>
        <w:pStyle w:val="2"/>
        <w:rPr>
          <w:b/>
        </w:rPr>
      </w:pPr>
      <w:r w:rsidRPr="00BD5E55">
        <w:t xml:space="preserve">Получить навыки работы с платой </w:t>
      </w:r>
      <w:proofErr w:type="spellStart"/>
      <w:r w:rsidRPr="00BD5E55">
        <w:t>Arduino</w:t>
      </w:r>
      <w:proofErr w:type="spellEnd"/>
      <w:r w:rsidRPr="00BD5E55">
        <w:t xml:space="preserve"> </w:t>
      </w:r>
      <w:proofErr w:type="spellStart"/>
      <w:r w:rsidRPr="00BD5E55">
        <w:t>Uno</w:t>
      </w:r>
      <w:proofErr w:type="spellEnd"/>
      <w:r w:rsidRPr="00BD5E55">
        <w:t xml:space="preserve"> и макетной платой 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7ECEBD4C" w14:textId="77777777" w:rsidR="00355F66" w:rsidRPr="00355F66" w:rsidRDefault="00461DA8" w:rsidP="00355F66">
      <w:pPr>
        <w:pStyle w:val="2"/>
      </w:pPr>
      <w:r w:rsidRPr="00461DA8">
        <w:t xml:space="preserve">Создать простейшую </w:t>
      </w:r>
      <w:proofErr w:type="spellStart"/>
      <w:r w:rsidRPr="00461DA8">
        <w:t>Arduino</w:t>
      </w:r>
      <w:proofErr w:type="spellEnd"/>
      <w:r w:rsidRPr="00461DA8">
        <w:t>-программу</w:t>
      </w:r>
    </w:p>
    <w:p w14:paraId="57DC89CE" w14:textId="77777777" w:rsidR="00A63F4E" w:rsidRPr="009F5B87" w:rsidRDefault="00355F66" w:rsidP="00A63F4E">
      <w:pPr>
        <w:pStyle w:val="2"/>
        <w:numPr>
          <w:ilvl w:val="2"/>
          <w:numId w:val="6"/>
        </w:numPr>
      </w:pPr>
      <w:r w:rsidRPr="00461DA8">
        <w:t>Создать модел</w:t>
      </w:r>
      <w:r>
        <w:t>ь</w:t>
      </w:r>
      <w:r w:rsidR="00461DA8" w:rsidRPr="00461DA8">
        <w:t>, в которой одноцветный светодиод должен гореть 2 секунды с паузой 0,5 секунды.</w:t>
      </w:r>
    </w:p>
    <w:p w14:paraId="57F3E0C4" w14:textId="338621C8" w:rsidR="00A63F4E" w:rsidRPr="00A63F4E" w:rsidRDefault="00A63F4E" w:rsidP="00A63F4E">
      <w:r w:rsidRPr="00112B63">
        <w:t xml:space="preserve">Для того, чтобы светодиод загорался, нужно подавать питание на пин, с которым он соединен, чтобы переставал гореть — переставать подавать питание. Для создания </w:t>
      </w:r>
      <w:r>
        <w:t>модели</w:t>
      </w:r>
      <w:r w:rsidRPr="00112B63">
        <w:t xml:space="preserve"> нужно разместить на рабочей поверхности плату </w:t>
      </w:r>
      <w:proofErr w:type="spellStart"/>
      <w:r w:rsidRPr="00112B63">
        <w:t>Arduino</w:t>
      </w:r>
      <w:proofErr w:type="spellEnd"/>
      <w:r w:rsidRPr="00112B63">
        <w:t xml:space="preserve"> </w:t>
      </w:r>
      <w:proofErr w:type="spellStart"/>
      <w:r w:rsidRPr="00112B63">
        <w:t>Uno</w:t>
      </w:r>
      <w:proofErr w:type="spellEnd"/>
      <w:r w:rsidRPr="00112B63">
        <w:t xml:space="preserve"> R3, макетную плату и светодиод</w:t>
      </w:r>
      <w:r>
        <w:t>ы</w:t>
      </w:r>
      <w:r w:rsidRPr="00112B63">
        <w:t xml:space="preserve"> и резистор</w:t>
      </w:r>
      <w:r>
        <w:t>ами</w:t>
      </w:r>
      <w:r w:rsidRPr="00112B63">
        <w:t>.</w:t>
      </w:r>
    </w:p>
    <w:p w14:paraId="5C292B9A" w14:textId="30CD819E" w:rsidR="00461DA8" w:rsidRDefault="00461DA8" w:rsidP="003E2962">
      <w:pPr>
        <w:pStyle w:val="2"/>
        <w:numPr>
          <w:ilvl w:val="2"/>
          <w:numId w:val="6"/>
        </w:numPr>
      </w:pPr>
      <w:r w:rsidRPr="00461DA8">
        <w:t>Создать дубликат модели из п.5.1.</w:t>
      </w:r>
      <w:r w:rsidR="00742407" w:rsidRPr="00742407">
        <w:t>1</w:t>
      </w:r>
      <w:r w:rsidRPr="00461DA8">
        <w:t xml:space="preserve"> Переименовать модель и добавить в нее светодиод, подключив его параллельно существующему. </w:t>
      </w:r>
    </w:p>
    <w:p w14:paraId="050DBCBC" w14:textId="3CE3615F" w:rsidR="0066267D" w:rsidRDefault="00461DA8" w:rsidP="007734BD">
      <w:pPr>
        <w:pStyle w:val="2"/>
        <w:numPr>
          <w:ilvl w:val="2"/>
          <w:numId w:val="6"/>
        </w:numPr>
      </w:pPr>
      <w:r w:rsidRPr="00461DA8">
        <w:t>Создать дубликат модели из п.5.1.</w:t>
      </w:r>
      <w:r w:rsidR="00742407" w:rsidRPr="0066267D">
        <w:t>1</w:t>
      </w:r>
      <w:r w:rsidRPr="00461DA8">
        <w:t xml:space="preserve"> Переименовать модель и добавить в нее светодиод, подключив его последовательно с существующим</w:t>
      </w:r>
      <w:r w:rsidR="00487AED">
        <w:t>.</w:t>
      </w:r>
    </w:p>
    <w:p w14:paraId="25315D9E" w14:textId="5AD95D97" w:rsidR="004A298B" w:rsidRPr="004A298B" w:rsidRDefault="00112B63" w:rsidP="004A3B74">
      <w:pPr>
        <w:pStyle w:val="2"/>
      </w:pPr>
      <w:r w:rsidRPr="00112B63">
        <w:t xml:space="preserve">Разработать </w:t>
      </w:r>
      <w:r w:rsidR="00B41D50">
        <w:t>схему</w:t>
      </w:r>
      <w:r w:rsidRPr="00112B63">
        <w:t xml:space="preserve"> для </w:t>
      </w:r>
      <w:proofErr w:type="spellStart"/>
      <w:r w:rsidRPr="00112B63">
        <w:t>Arduino</w:t>
      </w:r>
      <w:proofErr w:type="spellEnd"/>
      <w:r w:rsidRPr="00112B63">
        <w:t>, в которо</w:t>
      </w:r>
      <w:r w:rsidR="00B41D50">
        <w:t>й</w:t>
      </w:r>
      <w:r w:rsidRPr="00112B63">
        <w:t xml:space="preserve"> используется три светодиода (красный, желтый, зеленый), которые должны загораться согласно следующим правилам: </w:t>
      </w:r>
    </w:p>
    <w:p w14:paraId="6A5496E7" w14:textId="77777777" w:rsidR="004A298B" w:rsidRPr="004A298B" w:rsidRDefault="00112B63" w:rsidP="004A298B">
      <w:r w:rsidRPr="00112B63">
        <w:t xml:space="preserve">- зеленый: горит 3 секунды, </w:t>
      </w:r>
    </w:p>
    <w:p w14:paraId="6136D9C4" w14:textId="77777777" w:rsidR="004A298B" w:rsidRPr="004A298B" w:rsidRDefault="00112B63" w:rsidP="004A298B">
      <w:r w:rsidRPr="00112B63">
        <w:t xml:space="preserve">- зеленый мигающий: «гаснет – горит» 3 раза по 0,25 </w:t>
      </w:r>
      <w:proofErr w:type="spellStart"/>
      <w:r w:rsidRPr="00112B63">
        <w:t>cекунды</w:t>
      </w:r>
      <w:proofErr w:type="spellEnd"/>
      <w:r w:rsidRPr="00112B63">
        <w:t xml:space="preserve">, </w:t>
      </w:r>
    </w:p>
    <w:p w14:paraId="7A342A3B" w14:textId="77777777" w:rsidR="004A298B" w:rsidRPr="004A298B" w:rsidRDefault="00112B63" w:rsidP="004A298B">
      <w:r w:rsidRPr="00112B63">
        <w:t xml:space="preserve">- желтый: горит 0,5 секунды, </w:t>
      </w:r>
    </w:p>
    <w:p w14:paraId="7965F172" w14:textId="77777777" w:rsidR="004A298B" w:rsidRPr="004A298B" w:rsidRDefault="00112B63" w:rsidP="004A298B">
      <w:r w:rsidRPr="00112B63">
        <w:t xml:space="preserve">- красный: горит 3 секунды, </w:t>
      </w:r>
    </w:p>
    <w:p w14:paraId="4D360F98" w14:textId="77777777" w:rsidR="004A298B" w:rsidRPr="004A298B" w:rsidRDefault="00112B63" w:rsidP="004A298B">
      <w:r w:rsidRPr="00112B63">
        <w:t xml:space="preserve">- красный и желтый: горят 1 секунду и гаснут. </w:t>
      </w:r>
    </w:p>
    <w:p w14:paraId="0FC7CD55" w14:textId="5AF113D9" w:rsidR="004A298B" w:rsidRDefault="00874F75" w:rsidP="00874F75">
      <w:pPr>
        <w:pStyle w:val="2"/>
      </w:pPr>
      <w:r>
        <w:t xml:space="preserve">Разработать схему для </w:t>
      </w:r>
      <w:proofErr w:type="spellStart"/>
      <w:r w:rsidRPr="00112B63">
        <w:t>Arduino</w:t>
      </w:r>
      <w:proofErr w:type="spellEnd"/>
      <w:r w:rsidRPr="00112B63">
        <w:t>, в которо</w:t>
      </w:r>
      <w:r>
        <w:t>й</w:t>
      </w:r>
      <w:r w:rsidRPr="00112B63">
        <w:t xml:space="preserve"> используется </w:t>
      </w:r>
      <w:r>
        <w:rPr>
          <w:lang w:val="en-US"/>
        </w:rPr>
        <w:t>RGB</w:t>
      </w:r>
      <w:r w:rsidRPr="00874F75">
        <w:t>-</w:t>
      </w:r>
      <w:r w:rsidRPr="00112B63">
        <w:t>светодиод, которы</w:t>
      </w:r>
      <w:r>
        <w:t>й</w:t>
      </w:r>
      <w:r w:rsidRPr="00112B63">
        <w:t xml:space="preserve"> должен</w:t>
      </w:r>
      <w:r>
        <w:t xml:space="preserve"> поочередно</w:t>
      </w:r>
      <w:r w:rsidRPr="00112B63">
        <w:t xml:space="preserve"> загораться </w:t>
      </w:r>
      <w:r>
        <w:t>цветами радуги.</w:t>
      </w:r>
      <w:r w:rsidR="00BF5D53" w:rsidRPr="00BF5D53">
        <w:t xml:space="preserve"> </w:t>
      </w:r>
      <w:r w:rsidR="00BF5D53">
        <w:t xml:space="preserve">Что бы передать </w:t>
      </w:r>
      <w:r w:rsidR="00630DF3">
        <w:t>значение</w:t>
      </w:r>
      <w:r w:rsidR="006F64A1">
        <w:t xml:space="preserve"> яркости</w:t>
      </w:r>
      <w:r w:rsidR="00630DF3" w:rsidRPr="00630DF3">
        <w:t xml:space="preserve"> </w:t>
      </w:r>
      <w:r w:rsidR="00630DF3">
        <w:t xml:space="preserve">для конкретных входов светодиода используйте </w:t>
      </w:r>
      <w:proofErr w:type="spellStart"/>
      <w:proofErr w:type="gramStart"/>
      <w:r w:rsidR="00CB1A1D">
        <w:rPr>
          <w:lang w:val="en-US"/>
        </w:rPr>
        <w:t>analogWrite</w:t>
      </w:r>
      <w:proofErr w:type="spellEnd"/>
      <w:r w:rsidR="00CB1A1D" w:rsidRPr="00CB1A1D">
        <w:t>(</w:t>
      </w:r>
      <w:proofErr w:type="gramEnd"/>
      <w:r w:rsidR="00CB1A1D">
        <w:rPr>
          <w:lang w:val="en-US"/>
        </w:rPr>
        <w:t>pin</w:t>
      </w:r>
      <w:r w:rsidR="00CB1A1D" w:rsidRPr="00CB1A1D">
        <w:t xml:space="preserve">, </w:t>
      </w:r>
      <w:r w:rsidR="00CB1A1D" w:rsidRPr="00CB1A1D">
        <w:rPr>
          <w:u w:val="single"/>
        </w:rPr>
        <w:t>0-255</w:t>
      </w:r>
      <w:r w:rsidR="00CB1A1D" w:rsidRPr="00CB1A1D">
        <w:t>)</w:t>
      </w:r>
      <w:r w:rsidR="00A46D6E">
        <w:t>.</w:t>
      </w:r>
    </w:p>
    <w:p w14:paraId="06EBE344" w14:textId="6BEE57C8" w:rsidR="007734BD" w:rsidRDefault="007734BD" w:rsidP="00874F75">
      <w:pPr>
        <w:pStyle w:val="2"/>
      </w:pPr>
      <w:r>
        <w:t xml:space="preserve">Реализовать </w:t>
      </w:r>
      <w:r w:rsidR="00471A1E">
        <w:t xml:space="preserve">схему </w:t>
      </w:r>
      <w:r w:rsidR="00205D72">
        <w:t xml:space="preserve">с 3 светодиодами, </w:t>
      </w:r>
      <w:r w:rsidR="00225FD5">
        <w:t>которые должны одновременно загораться и гаснуть с разной частотой – один мигает медленно, второй со средней скоростью, третий – быстро.</w:t>
      </w:r>
    </w:p>
    <w:p w14:paraId="2E231E93" w14:textId="77777777" w:rsidR="009528C3" w:rsidRDefault="009528C3" w:rsidP="009528C3">
      <w:pPr>
        <w:pStyle w:val="2"/>
      </w:pPr>
      <w:r w:rsidRPr="001457DE">
        <w:t xml:space="preserve">Программирование проигрывателя мелодий </w:t>
      </w:r>
    </w:p>
    <w:p w14:paraId="1458B62A" w14:textId="77777777" w:rsidR="009528C3" w:rsidRDefault="009528C3" w:rsidP="009528C3">
      <w:pPr>
        <w:pStyle w:val="2"/>
        <w:numPr>
          <w:ilvl w:val="2"/>
          <w:numId w:val="6"/>
        </w:numPr>
      </w:pPr>
      <w:r w:rsidRPr="001457DE">
        <w:t xml:space="preserve">Для получения звука используется пьезоэлемент. Для взаимодействия с </w:t>
      </w:r>
      <w:proofErr w:type="spellStart"/>
      <w:r w:rsidRPr="001457DE">
        <w:t>пьезоэлементом</w:t>
      </w:r>
      <w:proofErr w:type="spellEnd"/>
      <w:r w:rsidRPr="001457DE">
        <w:t xml:space="preserve"> используется функция </w:t>
      </w:r>
      <w:proofErr w:type="spellStart"/>
      <w:r w:rsidRPr="001457DE">
        <w:t>tone</w:t>
      </w:r>
      <w:proofErr w:type="spellEnd"/>
      <w:r w:rsidRPr="001457DE">
        <w:t xml:space="preserve">: </w:t>
      </w:r>
    </w:p>
    <w:p w14:paraId="2A511BB0" w14:textId="77777777" w:rsidR="009528C3" w:rsidRPr="00923168" w:rsidRDefault="009528C3" w:rsidP="009528C3">
      <w:pPr>
        <w:pStyle w:val="ad"/>
        <w:rPr>
          <w:lang w:val="ru-RU"/>
        </w:rPr>
      </w:pPr>
      <w:proofErr w:type="gramStart"/>
      <w:r w:rsidRPr="001457DE">
        <w:t>tone</w:t>
      </w:r>
      <w:r w:rsidRPr="00923168">
        <w:rPr>
          <w:lang w:val="ru-RU"/>
        </w:rPr>
        <w:t>(</w:t>
      </w:r>
      <w:proofErr w:type="gramEnd"/>
      <w:r w:rsidRPr="00923168">
        <w:rPr>
          <w:lang w:val="ru-RU"/>
        </w:rPr>
        <w:t>пин, частота звука в герцах); // проигрывает звук заданной частоты</w:t>
      </w:r>
    </w:p>
    <w:p w14:paraId="049FEBC9" w14:textId="77777777" w:rsidR="009528C3" w:rsidRPr="00923168" w:rsidRDefault="009528C3" w:rsidP="009528C3">
      <w:pPr>
        <w:pStyle w:val="ad"/>
        <w:rPr>
          <w:lang w:val="ru-RU"/>
        </w:rPr>
      </w:pPr>
      <w:proofErr w:type="gramStart"/>
      <w:r w:rsidRPr="001457DE">
        <w:t>delay</w:t>
      </w:r>
      <w:r w:rsidRPr="00923168">
        <w:rPr>
          <w:lang w:val="ru-RU"/>
        </w:rPr>
        <w:t>(</w:t>
      </w:r>
      <w:proofErr w:type="gramEnd"/>
      <w:r w:rsidRPr="00923168">
        <w:rPr>
          <w:lang w:val="ru-RU"/>
        </w:rPr>
        <w:t xml:space="preserve">длительность ноты в </w:t>
      </w:r>
      <w:proofErr w:type="spellStart"/>
      <w:r w:rsidRPr="00923168">
        <w:rPr>
          <w:lang w:val="ru-RU"/>
        </w:rPr>
        <w:t>милисекундах</w:t>
      </w:r>
      <w:proofErr w:type="spellEnd"/>
      <w:r w:rsidRPr="00923168">
        <w:rPr>
          <w:lang w:val="ru-RU"/>
        </w:rPr>
        <w:t>);</w:t>
      </w:r>
    </w:p>
    <w:p w14:paraId="06251E05" w14:textId="77777777" w:rsidR="009528C3" w:rsidRDefault="009528C3" w:rsidP="009528C3">
      <w:r w:rsidRPr="001457DE">
        <w:t xml:space="preserve">Для проигрывания мелодии нужно разместить на рабочей поверхности плату </w:t>
      </w:r>
      <w:proofErr w:type="spellStart"/>
      <w:r w:rsidRPr="001457DE">
        <w:t>Arduino</w:t>
      </w:r>
      <w:proofErr w:type="spellEnd"/>
      <w:r w:rsidRPr="001457DE">
        <w:t xml:space="preserve"> </w:t>
      </w:r>
      <w:proofErr w:type="spellStart"/>
      <w:r w:rsidRPr="001457DE">
        <w:t>Uno</w:t>
      </w:r>
      <w:proofErr w:type="spellEnd"/>
      <w:r w:rsidRPr="001457DE">
        <w:t xml:space="preserve"> R3, макетную плату, резистор и пьезоэлемент.</w:t>
      </w:r>
    </w:p>
    <w:p w14:paraId="7AC29EFF" w14:textId="71AEA829" w:rsidR="00E2229E" w:rsidRDefault="00860BCF" w:rsidP="00E2229E">
      <w:pPr>
        <w:pStyle w:val="2"/>
        <w:numPr>
          <w:ilvl w:val="2"/>
          <w:numId w:val="6"/>
        </w:numPr>
      </w:pPr>
      <w:r>
        <w:t>Воспроизвести простую мелодию из нескольких звуков</w:t>
      </w:r>
    </w:p>
    <w:p w14:paraId="469CA0E1" w14:textId="30AA36C9" w:rsidR="00A46D6E" w:rsidRPr="00874F75" w:rsidRDefault="00CC41B1" w:rsidP="0066267D">
      <w:pPr>
        <w:pStyle w:val="2"/>
        <w:numPr>
          <w:ilvl w:val="2"/>
          <w:numId w:val="6"/>
        </w:numPr>
      </w:pPr>
      <w:r>
        <w:t xml:space="preserve">Изучить содержимое репозитория </w:t>
      </w:r>
      <w:hyperlink r:id="rId7" w:history="1">
        <w:r w:rsidRPr="00C442BE">
          <w:rPr>
            <w:rStyle w:val="af4"/>
          </w:rPr>
          <w:t>https://github.com/robsoncouto/arduino-songs</w:t>
        </w:r>
      </w:hyperlink>
      <w:r>
        <w:t xml:space="preserve"> </w:t>
      </w:r>
      <w:r w:rsidR="004763C0">
        <w:t>и воспроизвести любую мелодию из него.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3B546424" w14:textId="4500811D" w:rsidR="00AA5AC9" w:rsidRDefault="00AA5AC9" w:rsidP="00D6338A">
      <w:pPr>
        <w:pStyle w:val="2"/>
      </w:pPr>
      <w:r w:rsidRPr="00AA5AC9">
        <w:t>Что такое и для чего используется «</w:t>
      </w:r>
      <w:proofErr w:type="spellStart"/>
      <w:r w:rsidRPr="00AA5AC9">
        <w:t>Arduino</w:t>
      </w:r>
      <w:proofErr w:type="spellEnd"/>
      <w:r w:rsidRPr="00AA5AC9">
        <w:t xml:space="preserve"> </w:t>
      </w:r>
      <w:proofErr w:type="spellStart"/>
      <w:r w:rsidRPr="00AA5AC9">
        <w:t>Uno</w:t>
      </w:r>
      <w:proofErr w:type="spellEnd"/>
      <w:r w:rsidRPr="00AA5AC9">
        <w:t xml:space="preserve">»? </w:t>
      </w:r>
      <w:r w:rsidR="00A55307">
        <w:t xml:space="preserve">Ответ: Это плата, на которой можно прописывать логику, выдавать напряжение на определённые </w:t>
      </w:r>
      <w:proofErr w:type="spellStart"/>
      <w:r w:rsidR="00A55307">
        <w:t>пины</w:t>
      </w:r>
      <w:proofErr w:type="spellEnd"/>
      <w:r w:rsidR="00A55307">
        <w:t xml:space="preserve"> и считывать с других </w:t>
      </w:r>
      <w:proofErr w:type="spellStart"/>
      <w:r w:rsidR="00A55307">
        <w:t>пинов</w:t>
      </w:r>
      <w:proofErr w:type="spellEnd"/>
      <w:r w:rsidR="00A55307">
        <w:t>.</w:t>
      </w:r>
    </w:p>
    <w:p w14:paraId="291EA8CC" w14:textId="760CF625" w:rsidR="00AA5AC9" w:rsidRDefault="00AA5AC9" w:rsidP="00D6338A">
      <w:pPr>
        <w:pStyle w:val="2"/>
      </w:pPr>
      <w:r w:rsidRPr="00AA5AC9">
        <w:t xml:space="preserve">Что такое «макетная плата» и для чего она используется? </w:t>
      </w:r>
      <w:r w:rsidR="00A55307">
        <w:t>Ответ: специальная плата, на которой можно без пайки располагать датчики и прочие полупроводники для проведения испытаний на разных электрических схемах.</w:t>
      </w:r>
    </w:p>
    <w:p w14:paraId="65A784B7" w14:textId="7DAB65C8" w:rsidR="00AA5AC9" w:rsidRDefault="00AA5AC9" w:rsidP="00D6338A">
      <w:pPr>
        <w:pStyle w:val="2"/>
      </w:pPr>
      <w:r w:rsidRPr="00AA5AC9">
        <w:t xml:space="preserve">Для чего предназначен каждый из типов рельс на макетной плате? </w:t>
      </w:r>
      <w:r w:rsidR="00A55307">
        <w:t>Ответ: Часть предназначается для подачи тока с высоким потенциалом, другой для низкого потенциала, а тритии для логической передачи.</w:t>
      </w:r>
    </w:p>
    <w:p w14:paraId="5D0B878A" w14:textId="3513CA0B" w:rsidR="00AA5AC9" w:rsidRDefault="00AA5AC9" w:rsidP="00D6338A">
      <w:pPr>
        <w:pStyle w:val="2"/>
      </w:pPr>
      <w:r w:rsidRPr="00AA5AC9">
        <w:t xml:space="preserve">Как соединить элементы на макетной плате последовательно? </w:t>
      </w:r>
      <w:r w:rsidR="00A55307">
        <w:t>Ответ: Минус элемента с плюсом другого элемента.</w:t>
      </w:r>
    </w:p>
    <w:p w14:paraId="711F9D72" w14:textId="5C100E96" w:rsidR="00AA5AC9" w:rsidRDefault="00AA5AC9" w:rsidP="00D6338A">
      <w:pPr>
        <w:pStyle w:val="2"/>
      </w:pPr>
      <w:r w:rsidRPr="00AA5AC9">
        <w:t xml:space="preserve">Как соединить элементы на макетной плате параллельно? </w:t>
      </w:r>
      <w:r w:rsidR="00A55307">
        <w:t>Ответ: Соединить плюсы друг друга и минусы друг друга.</w:t>
      </w:r>
    </w:p>
    <w:p w14:paraId="2FFFADF6" w14:textId="27ADC6F5" w:rsidR="00EE187F" w:rsidRDefault="00AA5AC9" w:rsidP="00D6338A">
      <w:pPr>
        <w:pStyle w:val="2"/>
      </w:pPr>
      <w:r w:rsidRPr="00AA5AC9">
        <w:t>В каком порядке должно выполняться подключение элементов на схеме</w:t>
      </w:r>
      <w:r w:rsidR="00D6338A" w:rsidRPr="00D6338A">
        <w:t>?</w:t>
      </w:r>
      <w:r w:rsidR="00A55307">
        <w:t xml:space="preserve"> Ответ: Собираем схему, а после подключаем её к сети.</w:t>
      </w:r>
    </w:p>
    <w:p w14:paraId="50B6631E" w14:textId="3E09F680" w:rsidR="00A55307" w:rsidRDefault="00A55307" w:rsidP="00A55307">
      <w:pPr>
        <w:pStyle w:val="1"/>
      </w:pPr>
      <w:r>
        <w:t>Вывод</w:t>
      </w:r>
    </w:p>
    <w:p w14:paraId="6408A85D" w14:textId="108519EC" w:rsidR="00A55307" w:rsidRPr="00BD5E55" w:rsidRDefault="00A55307" w:rsidP="00A55307">
      <w:pPr>
        <w:pStyle w:val="2"/>
        <w:rPr>
          <w:b/>
        </w:rPr>
      </w:pPr>
      <w:r>
        <w:t>Я научился</w:t>
      </w:r>
      <w:r w:rsidRPr="00BD5E55">
        <w:t xml:space="preserve"> создавать имитационные модели проектов, работающих под управлением микроконтроллеров для </w:t>
      </w:r>
      <w:proofErr w:type="spellStart"/>
      <w:r w:rsidRPr="00BD5E55">
        <w:t>Arduino</w:t>
      </w:r>
      <w:proofErr w:type="spellEnd"/>
      <w:r w:rsidRPr="00BD5E55">
        <w:t xml:space="preserve">; </w:t>
      </w:r>
    </w:p>
    <w:p w14:paraId="1F4267EA" w14:textId="29DEAC45" w:rsidR="00A55307" w:rsidRDefault="00A55307" w:rsidP="00A55307">
      <w:pPr>
        <w:pStyle w:val="2"/>
      </w:pPr>
      <w:r>
        <w:t>Я получил</w:t>
      </w:r>
      <w:r w:rsidRPr="00BD5E55">
        <w:t xml:space="preserve"> навыки работы с платой </w:t>
      </w:r>
      <w:proofErr w:type="spellStart"/>
      <w:r w:rsidRPr="00BD5E55">
        <w:t>Arduino</w:t>
      </w:r>
      <w:proofErr w:type="spellEnd"/>
      <w:r w:rsidRPr="00BD5E55">
        <w:t xml:space="preserve"> </w:t>
      </w:r>
      <w:proofErr w:type="spellStart"/>
      <w:r w:rsidRPr="00BD5E55">
        <w:t>Uno</w:t>
      </w:r>
      <w:proofErr w:type="spellEnd"/>
      <w:r w:rsidRPr="00BD5E55">
        <w:t xml:space="preserve"> и макетной платой</w:t>
      </w:r>
      <w:r w:rsidR="00D06C9A">
        <w:t>.</w:t>
      </w:r>
      <w:bookmarkStart w:id="0" w:name="_GoBack"/>
      <w:bookmarkEnd w:id="0"/>
    </w:p>
    <w:sectPr w:rsidR="00A55307" w:rsidSect="00FE5EF7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657311" w14:textId="77777777" w:rsidR="007C35C9" w:rsidRDefault="007C35C9" w:rsidP="00FE5EF7">
      <w:r>
        <w:separator/>
      </w:r>
    </w:p>
  </w:endnote>
  <w:endnote w:type="continuationSeparator" w:id="0">
    <w:p w14:paraId="45BD3926" w14:textId="77777777" w:rsidR="007C35C9" w:rsidRDefault="007C35C9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1BED0" w14:textId="77777777" w:rsidR="007C35C9" w:rsidRDefault="007C35C9" w:rsidP="00FE5EF7">
      <w:r>
        <w:separator/>
      </w:r>
    </w:p>
  </w:footnote>
  <w:footnote w:type="continuationSeparator" w:id="0">
    <w:p w14:paraId="3E821063" w14:textId="77777777" w:rsidR="007C35C9" w:rsidRDefault="007C35C9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04D2018A" w:rsidR="00FE5EF7" w:rsidRDefault="00FE5EF7" w:rsidP="00FE5EF7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429C6"/>
    <w:rsid w:val="00066EF0"/>
    <w:rsid w:val="00081941"/>
    <w:rsid w:val="0008619C"/>
    <w:rsid w:val="000B3F9F"/>
    <w:rsid w:val="00112B63"/>
    <w:rsid w:val="001426C6"/>
    <w:rsid w:val="001476C1"/>
    <w:rsid w:val="001534C5"/>
    <w:rsid w:val="0018259A"/>
    <w:rsid w:val="001974B9"/>
    <w:rsid w:val="001A6198"/>
    <w:rsid w:val="001B0C71"/>
    <w:rsid w:val="001B3154"/>
    <w:rsid w:val="001D033F"/>
    <w:rsid w:val="001D762C"/>
    <w:rsid w:val="001E32F3"/>
    <w:rsid w:val="001E5DCD"/>
    <w:rsid w:val="00205D72"/>
    <w:rsid w:val="00222789"/>
    <w:rsid w:val="00225FD5"/>
    <w:rsid w:val="00241FC5"/>
    <w:rsid w:val="00247596"/>
    <w:rsid w:val="00251CA9"/>
    <w:rsid w:val="00271E47"/>
    <w:rsid w:val="002765B3"/>
    <w:rsid w:val="002812A7"/>
    <w:rsid w:val="002A55DA"/>
    <w:rsid w:val="002B295F"/>
    <w:rsid w:val="002C06B4"/>
    <w:rsid w:val="002C51BB"/>
    <w:rsid w:val="002F2638"/>
    <w:rsid w:val="003216F9"/>
    <w:rsid w:val="00355F66"/>
    <w:rsid w:val="00357926"/>
    <w:rsid w:val="00364A2F"/>
    <w:rsid w:val="00376817"/>
    <w:rsid w:val="003807FA"/>
    <w:rsid w:val="003B13D3"/>
    <w:rsid w:val="003D7274"/>
    <w:rsid w:val="003E2962"/>
    <w:rsid w:val="00402D5D"/>
    <w:rsid w:val="00450B1F"/>
    <w:rsid w:val="004532D9"/>
    <w:rsid w:val="004540E1"/>
    <w:rsid w:val="004570BA"/>
    <w:rsid w:val="00461DA8"/>
    <w:rsid w:val="00464B35"/>
    <w:rsid w:val="004712EB"/>
    <w:rsid w:val="00471A1E"/>
    <w:rsid w:val="004763C0"/>
    <w:rsid w:val="0047715F"/>
    <w:rsid w:val="00487AED"/>
    <w:rsid w:val="00497A3D"/>
    <w:rsid w:val="004A298B"/>
    <w:rsid w:val="004A368A"/>
    <w:rsid w:val="004A3B74"/>
    <w:rsid w:val="004B72E8"/>
    <w:rsid w:val="004D3B40"/>
    <w:rsid w:val="004E4842"/>
    <w:rsid w:val="005106F2"/>
    <w:rsid w:val="00511153"/>
    <w:rsid w:val="005155D3"/>
    <w:rsid w:val="00561347"/>
    <w:rsid w:val="00561558"/>
    <w:rsid w:val="00567398"/>
    <w:rsid w:val="00574105"/>
    <w:rsid w:val="00582894"/>
    <w:rsid w:val="00586DBF"/>
    <w:rsid w:val="005F4386"/>
    <w:rsid w:val="00605097"/>
    <w:rsid w:val="00630DF3"/>
    <w:rsid w:val="006601DD"/>
    <w:rsid w:val="0066267D"/>
    <w:rsid w:val="00682881"/>
    <w:rsid w:val="00693BA2"/>
    <w:rsid w:val="0069439E"/>
    <w:rsid w:val="006A1826"/>
    <w:rsid w:val="006A72CB"/>
    <w:rsid w:val="006B6238"/>
    <w:rsid w:val="006D4AA6"/>
    <w:rsid w:val="006E2B52"/>
    <w:rsid w:val="006F2133"/>
    <w:rsid w:val="006F2FDA"/>
    <w:rsid w:val="006F64A1"/>
    <w:rsid w:val="00742407"/>
    <w:rsid w:val="007734BD"/>
    <w:rsid w:val="0079148D"/>
    <w:rsid w:val="007A683C"/>
    <w:rsid w:val="007B3E7A"/>
    <w:rsid w:val="007C35C9"/>
    <w:rsid w:val="00814C20"/>
    <w:rsid w:val="00820C57"/>
    <w:rsid w:val="00860BCF"/>
    <w:rsid w:val="0086105C"/>
    <w:rsid w:val="008626FB"/>
    <w:rsid w:val="00874F75"/>
    <w:rsid w:val="008823E4"/>
    <w:rsid w:val="008A460C"/>
    <w:rsid w:val="008B26A7"/>
    <w:rsid w:val="008B4F50"/>
    <w:rsid w:val="008E333F"/>
    <w:rsid w:val="008F5493"/>
    <w:rsid w:val="00911993"/>
    <w:rsid w:val="009165CB"/>
    <w:rsid w:val="00925158"/>
    <w:rsid w:val="00934CEA"/>
    <w:rsid w:val="00943376"/>
    <w:rsid w:val="009528C3"/>
    <w:rsid w:val="0095406D"/>
    <w:rsid w:val="009547EE"/>
    <w:rsid w:val="00976E9C"/>
    <w:rsid w:val="0098596B"/>
    <w:rsid w:val="009A0D76"/>
    <w:rsid w:val="009A4EA9"/>
    <w:rsid w:val="009B7649"/>
    <w:rsid w:val="009C26B3"/>
    <w:rsid w:val="009C705F"/>
    <w:rsid w:val="009F5B87"/>
    <w:rsid w:val="00A05AE4"/>
    <w:rsid w:val="00A154EC"/>
    <w:rsid w:val="00A36F65"/>
    <w:rsid w:val="00A43807"/>
    <w:rsid w:val="00A45DA9"/>
    <w:rsid w:val="00A46D6E"/>
    <w:rsid w:val="00A55307"/>
    <w:rsid w:val="00A63F4E"/>
    <w:rsid w:val="00A73DC1"/>
    <w:rsid w:val="00A7632F"/>
    <w:rsid w:val="00A94C28"/>
    <w:rsid w:val="00AA5AC9"/>
    <w:rsid w:val="00AB6B93"/>
    <w:rsid w:val="00AD07EB"/>
    <w:rsid w:val="00B01EC6"/>
    <w:rsid w:val="00B333AC"/>
    <w:rsid w:val="00B41D50"/>
    <w:rsid w:val="00B47D4A"/>
    <w:rsid w:val="00B526C4"/>
    <w:rsid w:val="00B61DDA"/>
    <w:rsid w:val="00B85893"/>
    <w:rsid w:val="00BA2A4B"/>
    <w:rsid w:val="00BD5E55"/>
    <w:rsid w:val="00BE4C04"/>
    <w:rsid w:val="00BF5D53"/>
    <w:rsid w:val="00C11A1D"/>
    <w:rsid w:val="00C413C9"/>
    <w:rsid w:val="00C42A4A"/>
    <w:rsid w:val="00C45D26"/>
    <w:rsid w:val="00C73AC8"/>
    <w:rsid w:val="00C74890"/>
    <w:rsid w:val="00C846F1"/>
    <w:rsid w:val="00C977F6"/>
    <w:rsid w:val="00CA3594"/>
    <w:rsid w:val="00CB1A1D"/>
    <w:rsid w:val="00CC41B1"/>
    <w:rsid w:val="00CF0E87"/>
    <w:rsid w:val="00D06C9A"/>
    <w:rsid w:val="00D3597B"/>
    <w:rsid w:val="00D35DB6"/>
    <w:rsid w:val="00D6338A"/>
    <w:rsid w:val="00D66C75"/>
    <w:rsid w:val="00D744B0"/>
    <w:rsid w:val="00D92673"/>
    <w:rsid w:val="00D9519A"/>
    <w:rsid w:val="00D95BF4"/>
    <w:rsid w:val="00DD03C5"/>
    <w:rsid w:val="00DE218B"/>
    <w:rsid w:val="00E01507"/>
    <w:rsid w:val="00E125CB"/>
    <w:rsid w:val="00E2229E"/>
    <w:rsid w:val="00E41871"/>
    <w:rsid w:val="00E63907"/>
    <w:rsid w:val="00E65989"/>
    <w:rsid w:val="00E729A3"/>
    <w:rsid w:val="00E73EDC"/>
    <w:rsid w:val="00E83AAC"/>
    <w:rsid w:val="00E94ED0"/>
    <w:rsid w:val="00EB677B"/>
    <w:rsid w:val="00EE187F"/>
    <w:rsid w:val="00F31B84"/>
    <w:rsid w:val="00F44FA9"/>
    <w:rsid w:val="00F52596"/>
    <w:rsid w:val="00F5290C"/>
    <w:rsid w:val="00F82A14"/>
    <w:rsid w:val="00F86EF9"/>
    <w:rsid w:val="00FC7A0E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7424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obsoncouto/arduino-so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430</TotalTime>
  <Pages>2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150</cp:revision>
  <cp:lastPrinted>2025-02-09T15:57:00Z</cp:lastPrinted>
  <dcterms:created xsi:type="dcterms:W3CDTF">2025-01-23T13:37:00Z</dcterms:created>
  <dcterms:modified xsi:type="dcterms:W3CDTF">2026-04-07T08:21:00Z</dcterms:modified>
</cp:coreProperties>
</file>