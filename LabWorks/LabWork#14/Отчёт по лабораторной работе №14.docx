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91318D" w14:textId="12E37068" w:rsidR="00A36F65" w:rsidRDefault="007209C0" w:rsidP="00C413C9">
      <w:pPr>
        <w:pStyle w:val="10"/>
      </w:pPr>
      <w:r>
        <w:t>Отчёт по лабораторной работе</w:t>
      </w:r>
      <w:r w:rsidR="00A36F65">
        <w:t xml:space="preserve"> №</w:t>
      </w:r>
      <w:r w:rsidR="001A11DD">
        <w:t>1</w:t>
      </w:r>
      <w:r w:rsidR="00D6100C">
        <w:t>4</w:t>
      </w:r>
      <w:r w:rsidR="00A36F65">
        <w:br/>
      </w:r>
      <w:r w:rsidR="00D6100C" w:rsidRPr="00D6100C">
        <w:rPr>
          <w:bCs/>
        </w:rPr>
        <w:t>Управление подвижными элементами</w:t>
      </w:r>
    </w:p>
    <w:p w14:paraId="1026D853" w14:textId="7E126FE9" w:rsidR="00A36F65" w:rsidRDefault="00A36F65" w:rsidP="00A45DA9">
      <w:pPr>
        <w:pStyle w:val="1"/>
      </w:pPr>
      <w:r>
        <w:t>Цель работы</w:t>
      </w:r>
    </w:p>
    <w:p w14:paraId="5C8168A7" w14:textId="1062D9D0" w:rsidR="001A11DD" w:rsidRPr="001A11DD" w:rsidRDefault="001A11DD" w:rsidP="001A11DD">
      <w:pPr>
        <w:pStyle w:val="2"/>
        <w:rPr>
          <w:b/>
          <w:bCs/>
        </w:rPr>
      </w:pPr>
      <w:r w:rsidRPr="001A11DD">
        <w:t xml:space="preserve">Научиться создавать скетчи для микроконтроллеров </w:t>
      </w:r>
      <w:proofErr w:type="spellStart"/>
      <w:r w:rsidRPr="001A11DD">
        <w:t>Arduino</w:t>
      </w:r>
      <w:proofErr w:type="spellEnd"/>
      <w:r w:rsidRPr="001A11DD">
        <w:t xml:space="preserve">; </w:t>
      </w:r>
    </w:p>
    <w:p w14:paraId="0969C7C3" w14:textId="71F4EEFE" w:rsidR="001A11DD" w:rsidRPr="00F32331" w:rsidRDefault="001A11DD" w:rsidP="001A11DD">
      <w:pPr>
        <w:pStyle w:val="2"/>
        <w:rPr>
          <w:b/>
          <w:bCs/>
        </w:rPr>
      </w:pPr>
      <w:r w:rsidRPr="001A11DD">
        <w:t xml:space="preserve">Получить навыки работы с платой </w:t>
      </w:r>
      <w:proofErr w:type="spellStart"/>
      <w:r w:rsidRPr="001A11DD">
        <w:t>Arduino</w:t>
      </w:r>
      <w:proofErr w:type="spellEnd"/>
      <w:r w:rsidRPr="001A11DD">
        <w:t xml:space="preserve"> </w:t>
      </w:r>
      <w:proofErr w:type="spellStart"/>
      <w:r w:rsidRPr="001A11DD">
        <w:t>Uno</w:t>
      </w:r>
      <w:proofErr w:type="spellEnd"/>
      <w:r w:rsidRPr="001A11DD">
        <w:t xml:space="preserve"> и макетной платой</w:t>
      </w:r>
    </w:p>
    <w:p w14:paraId="63DB310E" w14:textId="3DBF9209" w:rsidR="009E4ADE" w:rsidRPr="006F7340" w:rsidRDefault="00F32331" w:rsidP="00975930">
      <w:pPr>
        <w:pStyle w:val="2"/>
        <w:rPr>
          <w:b/>
          <w:bCs/>
        </w:rPr>
      </w:pPr>
      <w:r w:rsidRPr="001A11DD">
        <w:t xml:space="preserve">Получить навыки работы с </w:t>
      </w:r>
      <w:r w:rsidR="00D6100C">
        <w:t>подвижными элементами</w:t>
      </w:r>
      <w:r w:rsidR="00065DDA">
        <w:t xml:space="preserve"> </w:t>
      </w:r>
      <w:r w:rsidR="00065DDA">
        <w:rPr>
          <w:lang w:val="en-US"/>
        </w:rPr>
        <w:t>Arduino</w:t>
      </w:r>
    </w:p>
    <w:p w14:paraId="2F98A782" w14:textId="081E47BA" w:rsidR="00A36F65" w:rsidRDefault="00A36F65" w:rsidP="00A36F65">
      <w:pPr>
        <w:pStyle w:val="1"/>
      </w:pPr>
      <w:r>
        <w:t>Задание</w:t>
      </w:r>
    </w:p>
    <w:p w14:paraId="5E55031C" w14:textId="4498E976" w:rsidR="00DE2E78" w:rsidRDefault="00F12E16" w:rsidP="00753841">
      <w:pPr>
        <w:pStyle w:val="2"/>
      </w:pPr>
      <w:r>
        <w:t xml:space="preserve">Разработать </w:t>
      </w:r>
      <w:r w:rsidR="00DA6149">
        <w:t>схему</w:t>
      </w:r>
      <w:r w:rsidR="00753841">
        <w:t xml:space="preserve"> </w:t>
      </w:r>
      <w:r w:rsidR="00DA6149">
        <w:t>с</w:t>
      </w:r>
      <w:r w:rsidR="00753841">
        <w:t xml:space="preserve"> использованием</w:t>
      </w:r>
      <w:r w:rsidR="00CC7A4C">
        <w:t xml:space="preserve"> сервопривода</w:t>
      </w:r>
      <w:r w:rsidR="00CB5B37" w:rsidRPr="00CB5B37">
        <w:t xml:space="preserve">. </w:t>
      </w:r>
      <w:r w:rsidR="005B7B86">
        <w:t>Сервопривод должен кажды</w:t>
      </w:r>
      <w:r w:rsidR="000D2474">
        <w:t>е 3 секунды принимать крайние положения поворота (</w:t>
      </w:r>
      <w:r w:rsidR="00D90A98">
        <w:t>0 и 180 градусов</w:t>
      </w:r>
      <w:r w:rsidR="000D2474">
        <w:t>)</w:t>
      </w:r>
      <w:r w:rsidR="00D90A98">
        <w:t>.</w:t>
      </w:r>
    </w:p>
    <w:p w14:paraId="39411E59" w14:textId="24FD1766" w:rsidR="000771B2" w:rsidRDefault="000771B2" w:rsidP="000771B2">
      <w:pPr>
        <w:pStyle w:val="2"/>
        <w:numPr>
          <w:ilvl w:val="0"/>
          <w:numId w:val="0"/>
        </w:numPr>
        <w:ind w:left="567"/>
      </w:pPr>
      <w:r w:rsidRPr="000771B2">
        <w:drawing>
          <wp:inline distT="0" distB="0" distL="0" distR="0" wp14:anchorId="2A996099" wp14:editId="318DB8F3">
            <wp:extent cx="5940425" cy="25095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64B8" w14:textId="75B97AB2" w:rsidR="000771B2" w:rsidRDefault="000771B2" w:rsidP="000771B2">
      <w:pPr>
        <w:pStyle w:val="2"/>
        <w:numPr>
          <w:ilvl w:val="0"/>
          <w:numId w:val="0"/>
        </w:numPr>
        <w:ind w:left="567"/>
      </w:pPr>
      <w:r w:rsidRPr="000771B2">
        <w:drawing>
          <wp:inline distT="0" distB="0" distL="0" distR="0" wp14:anchorId="67A4F9D8" wp14:editId="3F11C4FC">
            <wp:extent cx="2686050" cy="2552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7901" w14:textId="27BED882" w:rsidR="00234DFF" w:rsidRDefault="00234DFF" w:rsidP="00753841">
      <w:pPr>
        <w:pStyle w:val="2"/>
      </w:pPr>
      <w:r>
        <w:t>Разработать схему</w:t>
      </w:r>
      <w:r w:rsidR="00B25C8F">
        <w:t xml:space="preserve"> с использованием </w:t>
      </w:r>
      <w:r w:rsidR="00D90A98">
        <w:t>сервопривода и потенциометра</w:t>
      </w:r>
      <w:r w:rsidR="00104317">
        <w:t xml:space="preserve">. Сервопривод должен поворачиваться в соответствии с </w:t>
      </w:r>
      <w:r w:rsidR="00832DE9">
        <w:t>поворотом</w:t>
      </w:r>
      <w:r w:rsidR="00104317">
        <w:t xml:space="preserve"> </w:t>
      </w:r>
      <w:r w:rsidR="00832DE9">
        <w:t>потенциометра.</w:t>
      </w:r>
    </w:p>
    <w:p w14:paraId="5F84A859" w14:textId="1F900394" w:rsidR="000771B2" w:rsidRDefault="000771B2" w:rsidP="000771B2">
      <w:pPr>
        <w:pStyle w:val="2"/>
        <w:numPr>
          <w:ilvl w:val="0"/>
          <w:numId w:val="0"/>
        </w:numPr>
        <w:ind w:left="567"/>
      </w:pPr>
      <w:r w:rsidRPr="000771B2">
        <w:lastRenderedPageBreak/>
        <w:drawing>
          <wp:inline distT="0" distB="0" distL="0" distR="0" wp14:anchorId="556E5F89" wp14:editId="44D7A2DE">
            <wp:extent cx="5940425" cy="35496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611F0" w14:textId="35F72D92" w:rsidR="000771B2" w:rsidRDefault="000771B2" w:rsidP="000771B2">
      <w:pPr>
        <w:pStyle w:val="2"/>
        <w:numPr>
          <w:ilvl w:val="0"/>
          <w:numId w:val="0"/>
        </w:numPr>
        <w:ind w:left="567"/>
      </w:pPr>
      <w:r w:rsidRPr="000771B2">
        <w:drawing>
          <wp:inline distT="0" distB="0" distL="0" distR="0" wp14:anchorId="669C13A7" wp14:editId="0CAAD0CD">
            <wp:extent cx="3867150" cy="30765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8418F" w14:textId="101907DE" w:rsidR="00EF797B" w:rsidRDefault="00EF797B" w:rsidP="00753841">
      <w:pPr>
        <w:pStyle w:val="2"/>
      </w:pPr>
      <w:r>
        <w:t>Разработать схему с использованием электромотора</w:t>
      </w:r>
      <w:r w:rsidR="00233457">
        <w:t xml:space="preserve"> (</w:t>
      </w:r>
      <w:r w:rsidR="00233457">
        <w:rPr>
          <w:lang w:val="en-US"/>
        </w:rPr>
        <w:t>Hobby</w:t>
      </w:r>
      <w:r w:rsidR="00233457" w:rsidRPr="00233457">
        <w:t xml:space="preserve"> </w:t>
      </w:r>
      <w:proofErr w:type="spellStart"/>
      <w:r w:rsidR="00233457">
        <w:rPr>
          <w:lang w:val="en-US"/>
        </w:rPr>
        <w:t>Gearmotor</w:t>
      </w:r>
      <w:proofErr w:type="spellEnd"/>
      <w:r w:rsidR="00233457">
        <w:t xml:space="preserve">). Мотор должен приводиться в движение </w:t>
      </w:r>
      <w:r w:rsidR="00B462DD">
        <w:t>по</w:t>
      </w:r>
      <w:r w:rsidR="00233457">
        <w:t xml:space="preserve"> нажати</w:t>
      </w:r>
      <w:r w:rsidR="00B462DD">
        <w:t>ю</w:t>
      </w:r>
      <w:r w:rsidR="00233457">
        <w:t xml:space="preserve"> кнопки.</w:t>
      </w:r>
    </w:p>
    <w:p w14:paraId="2B4F7663" w14:textId="78A5FE36" w:rsidR="000771B2" w:rsidRDefault="000771B2" w:rsidP="000771B2">
      <w:pPr>
        <w:pStyle w:val="2"/>
        <w:numPr>
          <w:ilvl w:val="0"/>
          <w:numId w:val="0"/>
        </w:numPr>
        <w:ind w:left="567"/>
      </w:pPr>
      <w:r w:rsidRPr="000771B2">
        <w:lastRenderedPageBreak/>
        <w:drawing>
          <wp:inline distT="0" distB="0" distL="0" distR="0" wp14:anchorId="4C9E57EB" wp14:editId="61C90A88">
            <wp:extent cx="5940425" cy="45110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52A9" w14:textId="3BFB8769" w:rsidR="000771B2" w:rsidRDefault="000771B2" w:rsidP="000771B2">
      <w:pPr>
        <w:pStyle w:val="2"/>
        <w:numPr>
          <w:ilvl w:val="0"/>
          <w:numId w:val="0"/>
        </w:numPr>
        <w:ind w:left="567"/>
      </w:pPr>
      <w:r w:rsidRPr="000771B2">
        <w:drawing>
          <wp:inline distT="0" distB="0" distL="0" distR="0" wp14:anchorId="3B86A52E" wp14:editId="377BADFA">
            <wp:extent cx="4133850" cy="37338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34C9" w14:textId="1ECE289D" w:rsidR="00B462DD" w:rsidRDefault="00B462DD" w:rsidP="00B462DD">
      <w:pPr>
        <w:pStyle w:val="2"/>
      </w:pPr>
      <w:r>
        <w:t>Разработать схему с использованием сер</w:t>
      </w:r>
      <w:r w:rsidR="00A24CCD">
        <w:t>вопривода</w:t>
      </w:r>
      <w:r w:rsidR="00674F78">
        <w:t xml:space="preserve"> и </w:t>
      </w:r>
      <w:r w:rsidR="00D95525">
        <w:t>2</w:t>
      </w:r>
      <w:r w:rsidR="00E974A9">
        <w:t xml:space="preserve"> кнопок</w:t>
      </w:r>
      <w:r>
        <w:t xml:space="preserve">. </w:t>
      </w:r>
      <w:r w:rsidR="00D95525">
        <w:t>П</w:t>
      </w:r>
      <w:r w:rsidR="003E6136">
        <w:t xml:space="preserve">ри нажатии на кнопки </w:t>
      </w:r>
      <w:r w:rsidR="00087BEA">
        <w:t>сервопривод должен постепенно поворачивать</w:t>
      </w:r>
      <w:r w:rsidR="00F13865">
        <w:t xml:space="preserve"> в правую </w:t>
      </w:r>
      <w:r w:rsidR="00D95525">
        <w:t>/</w:t>
      </w:r>
      <w:r w:rsidR="00F13865">
        <w:t xml:space="preserve"> левую сторону пока</w:t>
      </w:r>
      <w:r w:rsidR="00D95525">
        <w:t xml:space="preserve"> соответствующая</w:t>
      </w:r>
      <w:r w:rsidR="00F13865">
        <w:t xml:space="preserve"> кнопка нажата</w:t>
      </w:r>
    </w:p>
    <w:p w14:paraId="65F8CBE0" w14:textId="5FE6C173" w:rsidR="000771B2" w:rsidRDefault="000771B2" w:rsidP="000771B2">
      <w:pPr>
        <w:pStyle w:val="2"/>
        <w:numPr>
          <w:ilvl w:val="0"/>
          <w:numId w:val="0"/>
        </w:numPr>
        <w:ind w:left="567"/>
      </w:pPr>
      <w:r w:rsidRPr="000771B2">
        <w:lastRenderedPageBreak/>
        <w:drawing>
          <wp:inline distT="0" distB="0" distL="0" distR="0" wp14:anchorId="275949BC" wp14:editId="38EFBB07">
            <wp:extent cx="5940425" cy="30556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44AD" w14:textId="7C42D21E" w:rsidR="000771B2" w:rsidRDefault="000771B2" w:rsidP="000771B2">
      <w:pPr>
        <w:pStyle w:val="2"/>
        <w:numPr>
          <w:ilvl w:val="0"/>
          <w:numId w:val="0"/>
        </w:numPr>
        <w:ind w:left="567"/>
      </w:pPr>
      <w:r w:rsidRPr="000771B2">
        <w:drawing>
          <wp:inline distT="0" distB="0" distL="0" distR="0" wp14:anchorId="2A83CBA6" wp14:editId="1D2877CC">
            <wp:extent cx="4381500" cy="41338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247B" w14:textId="22959821" w:rsidR="00B462DD" w:rsidRDefault="00FE77BA" w:rsidP="00753841">
      <w:pPr>
        <w:pStyle w:val="2"/>
      </w:pPr>
      <w:r>
        <w:t xml:space="preserve">Разработать схему с использованием </w:t>
      </w:r>
      <w:r w:rsidR="001E4831">
        <w:t>трех</w:t>
      </w:r>
      <w:r w:rsidR="007366A4">
        <w:t xml:space="preserve"> сервоприводов</w:t>
      </w:r>
      <w:r w:rsidR="00F04803">
        <w:t xml:space="preserve"> для</w:t>
      </w:r>
      <w:r w:rsidR="00F86DCD">
        <w:t xml:space="preserve"> управления </w:t>
      </w:r>
      <w:r w:rsidR="00765B8C">
        <w:t>роботизированной рукой</w:t>
      </w:r>
      <w:r w:rsidR="0038757A">
        <w:t xml:space="preserve">. </w:t>
      </w:r>
      <w:r w:rsidR="007B77C6">
        <w:t>Разработать программу</w:t>
      </w:r>
      <w:r w:rsidR="00FE1BB1">
        <w:t>, которая поднима</w:t>
      </w:r>
      <w:r w:rsidR="003D49BC">
        <w:t>ет предмет с одной стороны, поворачивает руку на противоположную сторону, и кладет предмет на землю</w:t>
      </w:r>
      <w:r w:rsidR="0075482B">
        <w:t>, после чего повторяет операцию с</w:t>
      </w:r>
      <w:r w:rsidR="0046597C">
        <w:t xml:space="preserve"> </w:t>
      </w:r>
      <w:r w:rsidR="0075482B">
        <w:t>начала</w:t>
      </w:r>
    </w:p>
    <w:p w14:paraId="52603BE4" w14:textId="6B5B3B87" w:rsidR="008D0844" w:rsidRDefault="000771B2" w:rsidP="000771B2">
      <w:pPr>
        <w:jc w:val="left"/>
      </w:pPr>
      <w:r w:rsidRPr="000771B2">
        <w:lastRenderedPageBreak/>
        <w:drawing>
          <wp:inline distT="0" distB="0" distL="0" distR="0" wp14:anchorId="3717D68A" wp14:editId="1233E169">
            <wp:extent cx="5940425" cy="577088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7A7B3" w14:textId="12E6AE8C" w:rsidR="000771B2" w:rsidRDefault="000771B2" w:rsidP="000771B2">
      <w:pPr>
        <w:jc w:val="left"/>
      </w:pPr>
      <w:r w:rsidRPr="000771B2">
        <w:lastRenderedPageBreak/>
        <w:drawing>
          <wp:inline distT="0" distB="0" distL="0" distR="0" wp14:anchorId="36C2FD36" wp14:editId="7178DDFA">
            <wp:extent cx="4133850" cy="58102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6C51A252" w14:textId="71934B49" w:rsidR="002B6B30" w:rsidRDefault="00FE5B08" w:rsidP="004701BF">
      <w:pPr>
        <w:pStyle w:val="2"/>
      </w:pPr>
      <w:r>
        <w:t xml:space="preserve">Как выполняется подключение </w:t>
      </w:r>
      <w:r w:rsidR="008F4F9E">
        <w:t>сервопривода</w:t>
      </w:r>
      <w:r w:rsidR="0078274F">
        <w:t xml:space="preserve"> </w:t>
      </w:r>
      <w:r w:rsidR="00B1267D">
        <w:t xml:space="preserve">к </w:t>
      </w:r>
      <w:r w:rsidR="00B1267D">
        <w:rPr>
          <w:lang w:val="en-US"/>
        </w:rPr>
        <w:t>Arduino</w:t>
      </w:r>
      <w:r w:rsidR="00D0362D">
        <w:t>?</w:t>
      </w:r>
      <w:r w:rsidR="000771B2">
        <w:t xml:space="preserve"> Ответ: </w:t>
      </w:r>
      <w:r w:rsidR="000771B2">
        <w:rPr>
          <w:lang w:val="en-US"/>
        </w:rPr>
        <w:t>GND</w:t>
      </w:r>
      <w:r w:rsidR="000771B2" w:rsidRPr="000771B2">
        <w:t xml:space="preserve"> </w:t>
      </w:r>
      <w:r w:rsidR="000771B2">
        <w:t xml:space="preserve">– коричневый, </w:t>
      </w:r>
      <w:r w:rsidR="000771B2" w:rsidRPr="000771B2">
        <w:t>5</w:t>
      </w:r>
      <w:r w:rsidR="000771B2">
        <w:rPr>
          <w:lang w:val="en-US"/>
        </w:rPr>
        <w:t>v</w:t>
      </w:r>
      <w:r w:rsidR="000771B2" w:rsidRPr="000771B2">
        <w:t xml:space="preserve"> – </w:t>
      </w:r>
      <w:r w:rsidR="000771B2">
        <w:t xml:space="preserve">красный, логика - </w:t>
      </w:r>
      <w:r w:rsidR="00F84F53">
        <w:t>оранжевый</w:t>
      </w:r>
    </w:p>
    <w:p w14:paraId="4B8749AF" w14:textId="6BC3CFE6" w:rsidR="00D0362D" w:rsidRPr="004A0B42" w:rsidRDefault="008F4F9E" w:rsidP="000771B2">
      <w:pPr>
        <w:pStyle w:val="2"/>
      </w:pPr>
      <w:r>
        <w:t>Что такое транзистор</w:t>
      </w:r>
      <w:r w:rsidR="004A0B42" w:rsidRPr="004A0B42">
        <w:t>?</w:t>
      </w:r>
      <w:r w:rsidR="000771B2">
        <w:t xml:space="preserve"> Ответ: </w:t>
      </w:r>
      <w:r w:rsidR="000771B2" w:rsidRPr="000771B2">
        <w:t>Транзистор — это полупроводниковый электронный компонент, способный управлять значительным током в выходной цепи с помощью небольшого входного сигнала. Это позволяет использовать его для усиления, генерирования, коммутации и преобразования электрических сигналов.</w:t>
      </w:r>
    </w:p>
    <w:p w14:paraId="7FE60068" w14:textId="116766E1" w:rsidR="00BB2DD1" w:rsidRDefault="00BE6A83" w:rsidP="000771B2">
      <w:pPr>
        <w:pStyle w:val="2"/>
      </w:pPr>
      <w:r>
        <w:t>Почему для подключения сервоприводов и электромоторов нужен внешний источник питания</w:t>
      </w:r>
      <w:r w:rsidR="00CE0765">
        <w:t>?</w:t>
      </w:r>
      <w:r w:rsidR="000771B2">
        <w:t xml:space="preserve"> Ответ: Чтобы было необходимое напряжение на сервоприводы.</w:t>
      </w:r>
      <w:bookmarkStart w:id="0" w:name="_GoBack"/>
      <w:bookmarkEnd w:id="0"/>
    </w:p>
    <w:p w14:paraId="46E29024" w14:textId="197F4AEA" w:rsidR="000771B2" w:rsidRDefault="000771B2" w:rsidP="000771B2">
      <w:pPr>
        <w:pStyle w:val="1"/>
      </w:pPr>
      <w:r>
        <w:t>Вывод</w:t>
      </w:r>
    </w:p>
    <w:p w14:paraId="48B442BE" w14:textId="30665E3C" w:rsidR="000771B2" w:rsidRPr="001A11DD" w:rsidRDefault="000771B2" w:rsidP="000771B2">
      <w:pPr>
        <w:pStyle w:val="2"/>
        <w:rPr>
          <w:b/>
          <w:bCs/>
        </w:rPr>
      </w:pPr>
      <w:r>
        <w:t>Я научился</w:t>
      </w:r>
      <w:r w:rsidRPr="001A11DD">
        <w:t xml:space="preserve"> создавать скетчи для микроконтроллеров </w:t>
      </w:r>
      <w:proofErr w:type="spellStart"/>
      <w:r w:rsidRPr="001A11DD">
        <w:t>Arduino</w:t>
      </w:r>
      <w:proofErr w:type="spellEnd"/>
      <w:r w:rsidRPr="001A11DD">
        <w:t xml:space="preserve">; </w:t>
      </w:r>
    </w:p>
    <w:p w14:paraId="46714F09" w14:textId="1462CDD2" w:rsidR="000771B2" w:rsidRPr="00F32331" w:rsidRDefault="000771B2" w:rsidP="000771B2">
      <w:pPr>
        <w:pStyle w:val="2"/>
        <w:rPr>
          <w:b/>
          <w:bCs/>
        </w:rPr>
      </w:pPr>
      <w:r>
        <w:t>Я получил</w:t>
      </w:r>
      <w:r w:rsidRPr="001A11DD">
        <w:t xml:space="preserve"> навыки работы с платой </w:t>
      </w:r>
      <w:proofErr w:type="spellStart"/>
      <w:r w:rsidRPr="001A11DD">
        <w:t>Arduino</w:t>
      </w:r>
      <w:proofErr w:type="spellEnd"/>
      <w:r w:rsidRPr="001A11DD">
        <w:t xml:space="preserve"> </w:t>
      </w:r>
      <w:proofErr w:type="spellStart"/>
      <w:r w:rsidRPr="001A11DD">
        <w:t>Uno</w:t>
      </w:r>
      <w:proofErr w:type="spellEnd"/>
      <w:r w:rsidRPr="001A11DD">
        <w:t xml:space="preserve"> и макетной платой</w:t>
      </w:r>
    </w:p>
    <w:p w14:paraId="4369B0E6" w14:textId="2E106C45" w:rsidR="000771B2" w:rsidRPr="000771B2" w:rsidRDefault="000771B2" w:rsidP="000771B2">
      <w:pPr>
        <w:pStyle w:val="2"/>
        <w:rPr>
          <w:b/>
          <w:bCs/>
        </w:rPr>
      </w:pPr>
      <w:r>
        <w:t>Я получил</w:t>
      </w:r>
      <w:r w:rsidRPr="001A11DD">
        <w:t xml:space="preserve"> навыки работы с </w:t>
      </w:r>
      <w:r>
        <w:t xml:space="preserve">подвижными элементами </w:t>
      </w:r>
      <w:r>
        <w:rPr>
          <w:lang w:val="en-US"/>
        </w:rPr>
        <w:t>Arduino</w:t>
      </w:r>
    </w:p>
    <w:sectPr w:rsidR="000771B2" w:rsidRPr="000771B2" w:rsidSect="00FE5EF7">
      <w:headerReference w:type="first" r:id="rId1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C695C2" w14:textId="77777777" w:rsidR="006049B5" w:rsidRDefault="006049B5" w:rsidP="00FE5EF7">
      <w:r>
        <w:separator/>
      </w:r>
    </w:p>
  </w:endnote>
  <w:endnote w:type="continuationSeparator" w:id="0">
    <w:p w14:paraId="79035F3D" w14:textId="77777777" w:rsidR="006049B5" w:rsidRDefault="006049B5" w:rsidP="00FE5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FB22DA" w14:textId="77777777" w:rsidR="006049B5" w:rsidRDefault="006049B5" w:rsidP="00FE5EF7">
      <w:r>
        <w:separator/>
      </w:r>
    </w:p>
  </w:footnote>
  <w:footnote w:type="continuationSeparator" w:id="0">
    <w:p w14:paraId="61A7A870" w14:textId="77777777" w:rsidR="006049B5" w:rsidRDefault="006049B5" w:rsidP="00FE5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9BCD0F" w14:textId="6967F7F2" w:rsidR="00FE5EF7" w:rsidRDefault="00FE5EF7" w:rsidP="00FE5EF7">
    <w:pPr>
      <w:pStyle w:val="af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E7E00AE2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E7E00AE2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F65"/>
    <w:rsid w:val="0000020B"/>
    <w:rsid w:val="00015E68"/>
    <w:rsid w:val="00040885"/>
    <w:rsid w:val="000429C6"/>
    <w:rsid w:val="00045EF5"/>
    <w:rsid w:val="000622D3"/>
    <w:rsid w:val="00065DDA"/>
    <w:rsid w:val="00066EF0"/>
    <w:rsid w:val="00070568"/>
    <w:rsid w:val="000771B2"/>
    <w:rsid w:val="00081941"/>
    <w:rsid w:val="00082A07"/>
    <w:rsid w:val="00083832"/>
    <w:rsid w:val="0008619C"/>
    <w:rsid w:val="00087BEA"/>
    <w:rsid w:val="00096D5A"/>
    <w:rsid w:val="0009775F"/>
    <w:rsid w:val="000A710A"/>
    <w:rsid w:val="000A731D"/>
    <w:rsid w:val="000B3F9F"/>
    <w:rsid w:val="000B4CB7"/>
    <w:rsid w:val="000C03C6"/>
    <w:rsid w:val="000C2E99"/>
    <w:rsid w:val="000C6237"/>
    <w:rsid w:val="000C6C79"/>
    <w:rsid w:val="000D2474"/>
    <w:rsid w:val="000F3757"/>
    <w:rsid w:val="00102B22"/>
    <w:rsid w:val="00104317"/>
    <w:rsid w:val="00112B63"/>
    <w:rsid w:val="00116413"/>
    <w:rsid w:val="00125CAB"/>
    <w:rsid w:val="00135992"/>
    <w:rsid w:val="001426C6"/>
    <w:rsid w:val="00145020"/>
    <w:rsid w:val="001457DE"/>
    <w:rsid w:val="001476C1"/>
    <w:rsid w:val="00150C7B"/>
    <w:rsid w:val="001534C5"/>
    <w:rsid w:val="001544F0"/>
    <w:rsid w:val="00156009"/>
    <w:rsid w:val="00163955"/>
    <w:rsid w:val="001640CE"/>
    <w:rsid w:val="00166AE0"/>
    <w:rsid w:val="00170313"/>
    <w:rsid w:val="00176021"/>
    <w:rsid w:val="00181EF1"/>
    <w:rsid w:val="0018259A"/>
    <w:rsid w:val="00191647"/>
    <w:rsid w:val="001944BA"/>
    <w:rsid w:val="001974B9"/>
    <w:rsid w:val="001A11DD"/>
    <w:rsid w:val="001A6198"/>
    <w:rsid w:val="001B0774"/>
    <w:rsid w:val="001B0C71"/>
    <w:rsid w:val="001B1252"/>
    <w:rsid w:val="001B3154"/>
    <w:rsid w:val="001B3B7D"/>
    <w:rsid w:val="001C24EC"/>
    <w:rsid w:val="001D033F"/>
    <w:rsid w:val="001D0D83"/>
    <w:rsid w:val="001D3DB9"/>
    <w:rsid w:val="001D762C"/>
    <w:rsid w:val="001E32F3"/>
    <w:rsid w:val="001E34E5"/>
    <w:rsid w:val="001E4831"/>
    <w:rsid w:val="001E51D7"/>
    <w:rsid w:val="001E5DCD"/>
    <w:rsid w:val="001E6B2E"/>
    <w:rsid w:val="001F01F7"/>
    <w:rsid w:val="001F4D1A"/>
    <w:rsid w:val="00222789"/>
    <w:rsid w:val="00227CFF"/>
    <w:rsid w:val="00233457"/>
    <w:rsid w:val="00234DFF"/>
    <w:rsid w:val="00241FC5"/>
    <w:rsid w:val="00243C8B"/>
    <w:rsid w:val="00245117"/>
    <w:rsid w:val="002451CB"/>
    <w:rsid w:val="00247596"/>
    <w:rsid w:val="00251CA9"/>
    <w:rsid w:val="00263401"/>
    <w:rsid w:val="00271E47"/>
    <w:rsid w:val="00273DFE"/>
    <w:rsid w:val="002765B3"/>
    <w:rsid w:val="002765BF"/>
    <w:rsid w:val="00280F34"/>
    <w:rsid w:val="002812A7"/>
    <w:rsid w:val="002821E1"/>
    <w:rsid w:val="00284CCD"/>
    <w:rsid w:val="002A1BC8"/>
    <w:rsid w:val="002A55DA"/>
    <w:rsid w:val="002B295F"/>
    <w:rsid w:val="002B372B"/>
    <w:rsid w:val="002B6B30"/>
    <w:rsid w:val="002C06B4"/>
    <w:rsid w:val="002C51BB"/>
    <w:rsid w:val="002F053E"/>
    <w:rsid w:val="002F2638"/>
    <w:rsid w:val="003216F9"/>
    <w:rsid w:val="003330FA"/>
    <w:rsid w:val="003523E0"/>
    <w:rsid w:val="00355F66"/>
    <w:rsid w:val="00357926"/>
    <w:rsid w:val="00371361"/>
    <w:rsid w:val="00376817"/>
    <w:rsid w:val="003807FA"/>
    <w:rsid w:val="003816FF"/>
    <w:rsid w:val="003847B5"/>
    <w:rsid w:val="00386C73"/>
    <w:rsid w:val="0038757A"/>
    <w:rsid w:val="003911D2"/>
    <w:rsid w:val="003A5096"/>
    <w:rsid w:val="003A68B0"/>
    <w:rsid w:val="003B13D3"/>
    <w:rsid w:val="003C16E7"/>
    <w:rsid w:val="003D49BC"/>
    <w:rsid w:val="003D4C55"/>
    <w:rsid w:val="003D7274"/>
    <w:rsid w:val="003E2962"/>
    <w:rsid w:val="003E6136"/>
    <w:rsid w:val="00401480"/>
    <w:rsid w:val="00402336"/>
    <w:rsid w:val="00402D5D"/>
    <w:rsid w:val="00412872"/>
    <w:rsid w:val="00412A2E"/>
    <w:rsid w:val="004211C4"/>
    <w:rsid w:val="00422F25"/>
    <w:rsid w:val="00431C32"/>
    <w:rsid w:val="0043221D"/>
    <w:rsid w:val="00450B1F"/>
    <w:rsid w:val="004517A4"/>
    <w:rsid w:val="004540E1"/>
    <w:rsid w:val="004570BA"/>
    <w:rsid w:val="004577B8"/>
    <w:rsid w:val="00461DA8"/>
    <w:rsid w:val="00462CFE"/>
    <w:rsid w:val="0046597C"/>
    <w:rsid w:val="004701BF"/>
    <w:rsid w:val="004712EB"/>
    <w:rsid w:val="004722DD"/>
    <w:rsid w:val="0047715F"/>
    <w:rsid w:val="004837AB"/>
    <w:rsid w:val="004879B6"/>
    <w:rsid w:val="00487AED"/>
    <w:rsid w:val="00491E46"/>
    <w:rsid w:val="00497A3D"/>
    <w:rsid w:val="004A0B42"/>
    <w:rsid w:val="004A13B0"/>
    <w:rsid w:val="004A298B"/>
    <w:rsid w:val="004A368A"/>
    <w:rsid w:val="004A3B74"/>
    <w:rsid w:val="004B72E8"/>
    <w:rsid w:val="004D3B40"/>
    <w:rsid w:val="004E4842"/>
    <w:rsid w:val="00503887"/>
    <w:rsid w:val="00505541"/>
    <w:rsid w:val="005106F2"/>
    <w:rsid w:val="005155D3"/>
    <w:rsid w:val="00521D23"/>
    <w:rsid w:val="00543B63"/>
    <w:rsid w:val="00547E01"/>
    <w:rsid w:val="00552A6F"/>
    <w:rsid w:val="00553BED"/>
    <w:rsid w:val="00561347"/>
    <w:rsid w:val="00561558"/>
    <w:rsid w:val="00566261"/>
    <w:rsid w:val="00567398"/>
    <w:rsid w:val="00574105"/>
    <w:rsid w:val="00582675"/>
    <w:rsid w:val="00582894"/>
    <w:rsid w:val="00584417"/>
    <w:rsid w:val="00586DBF"/>
    <w:rsid w:val="005A65C2"/>
    <w:rsid w:val="005B7B86"/>
    <w:rsid w:val="005C7541"/>
    <w:rsid w:val="005D285A"/>
    <w:rsid w:val="005D36D3"/>
    <w:rsid w:val="005D539C"/>
    <w:rsid w:val="005E563C"/>
    <w:rsid w:val="005E6408"/>
    <w:rsid w:val="005F04CE"/>
    <w:rsid w:val="005F3F7D"/>
    <w:rsid w:val="005F4386"/>
    <w:rsid w:val="005F6F61"/>
    <w:rsid w:val="0060113A"/>
    <w:rsid w:val="006049B5"/>
    <w:rsid w:val="00622441"/>
    <w:rsid w:val="00630DF3"/>
    <w:rsid w:val="00632E5B"/>
    <w:rsid w:val="00632EA6"/>
    <w:rsid w:val="006342DE"/>
    <w:rsid w:val="006355E7"/>
    <w:rsid w:val="00635668"/>
    <w:rsid w:val="00637050"/>
    <w:rsid w:val="006601DD"/>
    <w:rsid w:val="006640F5"/>
    <w:rsid w:val="00674F78"/>
    <w:rsid w:val="00682881"/>
    <w:rsid w:val="00693BA2"/>
    <w:rsid w:val="0069439E"/>
    <w:rsid w:val="006952B2"/>
    <w:rsid w:val="00696C50"/>
    <w:rsid w:val="006A1826"/>
    <w:rsid w:val="006A72CB"/>
    <w:rsid w:val="006B1E20"/>
    <w:rsid w:val="006B6238"/>
    <w:rsid w:val="006C4441"/>
    <w:rsid w:val="006D1889"/>
    <w:rsid w:val="006D1A17"/>
    <w:rsid w:val="006D3D2C"/>
    <w:rsid w:val="006D4AA6"/>
    <w:rsid w:val="006E2853"/>
    <w:rsid w:val="006E2B52"/>
    <w:rsid w:val="006F0879"/>
    <w:rsid w:val="006F2133"/>
    <w:rsid w:val="006F2FDA"/>
    <w:rsid w:val="006F64A1"/>
    <w:rsid w:val="006F7340"/>
    <w:rsid w:val="00704566"/>
    <w:rsid w:val="00712D84"/>
    <w:rsid w:val="007208E0"/>
    <w:rsid w:val="007209C0"/>
    <w:rsid w:val="00723016"/>
    <w:rsid w:val="00723D18"/>
    <w:rsid w:val="00723DD2"/>
    <w:rsid w:val="007345BA"/>
    <w:rsid w:val="00734FB0"/>
    <w:rsid w:val="007366A4"/>
    <w:rsid w:val="00751CD8"/>
    <w:rsid w:val="00753841"/>
    <w:rsid w:val="0075482B"/>
    <w:rsid w:val="00764EA0"/>
    <w:rsid w:val="00765B8C"/>
    <w:rsid w:val="00767F59"/>
    <w:rsid w:val="007757B5"/>
    <w:rsid w:val="0078274F"/>
    <w:rsid w:val="0079148D"/>
    <w:rsid w:val="007A683C"/>
    <w:rsid w:val="007A7CC0"/>
    <w:rsid w:val="007B3E7A"/>
    <w:rsid w:val="007B57C2"/>
    <w:rsid w:val="007B77C6"/>
    <w:rsid w:val="007D200D"/>
    <w:rsid w:val="007E14A0"/>
    <w:rsid w:val="007E4BAC"/>
    <w:rsid w:val="007E5590"/>
    <w:rsid w:val="007F7BB7"/>
    <w:rsid w:val="007F7ED0"/>
    <w:rsid w:val="00814C20"/>
    <w:rsid w:val="008162FB"/>
    <w:rsid w:val="00820C57"/>
    <w:rsid w:val="00832DE9"/>
    <w:rsid w:val="008416DE"/>
    <w:rsid w:val="00844845"/>
    <w:rsid w:val="0086105C"/>
    <w:rsid w:val="008626FB"/>
    <w:rsid w:val="00866793"/>
    <w:rsid w:val="00867D77"/>
    <w:rsid w:val="00874F75"/>
    <w:rsid w:val="008823E4"/>
    <w:rsid w:val="0089380B"/>
    <w:rsid w:val="008A460C"/>
    <w:rsid w:val="008B26A7"/>
    <w:rsid w:val="008B42B6"/>
    <w:rsid w:val="008B4F50"/>
    <w:rsid w:val="008D0844"/>
    <w:rsid w:val="008D349F"/>
    <w:rsid w:val="008D527D"/>
    <w:rsid w:val="008E333F"/>
    <w:rsid w:val="008F4F9E"/>
    <w:rsid w:val="008F5493"/>
    <w:rsid w:val="008F799E"/>
    <w:rsid w:val="009165CB"/>
    <w:rsid w:val="00921ECE"/>
    <w:rsid w:val="00923168"/>
    <w:rsid w:val="00925158"/>
    <w:rsid w:val="009263D8"/>
    <w:rsid w:val="00931DFA"/>
    <w:rsid w:val="00934CEA"/>
    <w:rsid w:val="009367BE"/>
    <w:rsid w:val="00937761"/>
    <w:rsid w:val="009415FF"/>
    <w:rsid w:val="009431E5"/>
    <w:rsid w:val="00943376"/>
    <w:rsid w:val="00943985"/>
    <w:rsid w:val="009463AE"/>
    <w:rsid w:val="0095406D"/>
    <w:rsid w:val="009547EE"/>
    <w:rsid w:val="0096764D"/>
    <w:rsid w:val="00975930"/>
    <w:rsid w:val="00976E9C"/>
    <w:rsid w:val="009843AD"/>
    <w:rsid w:val="0098596B"/>
    <w:rsid w:val="009900FE"/>
    <w:rsid w:val="0099655C"/>
    <w:rsid w:val="009A0D76"/>
    <w:rsid w:val="009A229C"/>
    <w:rsid w:val="009A4EA9"/>
    <w:rsid w:val="009A5246"/>
    <w:rsid w:val="009B6768"/>
    <w:rsid w:val="009B7649"/>
    <w:rsid w:val="009C705F"/>
    <w:rsid w:val="009D75A6"/>
    <w:rsid w:val="009D7816"/>
    <w:rsid w:val="009E4ADE"/>
    <w:rsid w:val="009E6197"/>
    <w:rsid w:val="009F536D"/>
    <w:rsid w:val="009F5FA5"/>
    <w:rsid w:val="009F6F75"/>
    <w:rsid w:val="00A01DF8"/>
    <w:rsid w:val="00A05AE4"/>
    <w:rsid w:val="00A12B6E"/>
    <w:rsid w:val="00A13BDF"/>
    <w:rsid w:val="00A154EC"/>
    <w:rsid w:val="00A16CC0"/>
    <w:rsid w:val="00A24CCD"/>
    <w:rsid w:val="00A36F65"/>
    <w:rsid w:val="00A43807"/>
    <w:rsid w:val="00A45976"/>
    <w:rsid w:val="00A45DA9"/>
    <w:rsid w:val="00A50CB1"/>
    <w:rsid w:val="00A622C9"/>
    <w:rsid w:val="00A62A30"/>
    <w:rsid w:val="00A73DC1"/>
    <w:rsid w:val="00A74546"/>
    <w:rsid w:val="00A7632F"/>
    <w:rsid w:val="00A8427E"/>
    <w:rsid w:val="00A874B1"/>
    <w:rsid w:val="00A94C28"/>
    <w:rsid w:val="00AA0FA5"/>
    <w:rsid w:val="00AA5AC9"/>
    <w:rsid w:val="00AB60B8"/>
    <w:rsid w:val="00AB6B93"/>
    <w:rsid w:val="00AD07EB"/>
    <w:rsid w:val="00AD4190"/>
    <w:rsid w:val="00AF29F1"/>
    <w:rsid w:val="00B011E9"/>
    <w:rsid w:val="00B0192D"/>
    <w:rsid w:val="00B01EC6"/>
    <w:rsid w:val="00B1267D"/>
    <w:rsid w:val="00B25C8F"/>
    <w:rsid w:val="00B27DD5"/>
    <w:rsid w:val="00B364CD"/>
    <w:rsid w:val="00B40618"/>
    <w:rsid w:val="00B41D50"/>
    <w:rsid w:val="00B462DD"/>
    <w:rsid w:val="00B47D4A"/>
    <w:rsid w:val="00B50380"/>
    <w:rsid w:val="00B526C4"/>
    <w:rsid w:val="00B526D6"/>
    <w:rsid w:val="00B61DDA"/>
    <w:rsid w:val="00B655E4"/>
    <w:rsid w:val="00B67AFA"/>
    <w:rsid w:val="00B73ECB"/>
    <w:rsid w:val="00B756C0"/>
    <w:rsid w:val="00B85893"/>
    <w:rsid w:val="00B92029"/>
    <w:rsid w:val="00BA2A4B"/>
    <w:rsid w:val="00BB2DD1"/>
    <w:rsid w:val="00BC2FA5"/>
    <w:rsid w:val="00BD02A1"/>
    <w:rsid w:val="00BD23EC"/>
    <w:rsid w:val="00BD5E55"/>
    <w:rsid w:val="00BD6632"/>
    <w:rsid w:val="00BE3255"/>
    <w:rsid w:val="00BE43C2"/>
    <w:rsid w:val="00BE4C04"/>
    <w:rsid w:val="00BE6A83"/>
    <w:rsid w:val="00BE7A93"/>
    <w:rsid w:val="00BF2B35"/>
    <w:rsid w:val="00BF5D53"/>
    <w:rsid w:val="00C019EA"/>
    <w:rsid w:val="00C10FFE"/>
    <w:rsid w:val="00C11A1D"/>
    <w:rsid w:val="00C20C6D"/>
    <w:rsid w:val="00C30686"/>
    <w:rsid w:val="00C346A4"/>
    <w:rsid w:val="00C366AB"/>
    <w:rsid w:val="00C413C9"/>
    <w:rsid w:val="00C42A4A"/>
    <w:rsid w:val="00C45D26"/>
    <w:rsid w:val="00C52DD4"/>
    <w:rsid w:val="00C537AA"/>
    <w:rsid w:val="00C55D51"/>
    <w:rsid w:val="00C57714"/>
    <w:rsid w:val="00C73797"/>
    <w:rsid w:val="00C73AC8"/>
    <w:rsid w:val="00C74890"/>
    <w:rsid w:val="00C75395"/>
    <w:rsid w:val="00C8297D"/>
    <w:rsid w:val="00C846F1"/>
    <w:rsid w:val="00C87102"/>
    <w:rsid w:val="00C96417"/>
    <w:rsid w:val="00C966EC"/>
    <w:rsid w:val="00CA0296"/>
    <w:rsid w:val="00CA3594"/>
    <w:rsid w:val="00CB1A1D"/>
    <w:rsid w:val="00CB57D2"/>
    <w:rsid w:val="00CB5B37"/>
    <w:rsid w:val="00CC7A4C"/>
    <w:rsid w:val="00CD18C1"/>
    <w:rsid w:val="00CD4B42"/>
    <w:rsid w:val="00CE0765"/>
    <w:rsid w:val="00CE66CA"/>
    <w:rsid w:val="00CF0568"/>
    <w:rsid w:val="00CF0E87"/>
    <w:rsid w:val="00CF4726"/>
    <w:rsid w:val="00CF7486"/>
    <w:rsid w:val="00D0362D"/>
    <w:rsid w:val="00D31646"/>
    <w:rsid w:val="00D3296E"/>
    <w:rsid w:val="00D3597B"/>
    <w:rsid w:val="00D35DB6"/>
    <w:rsid w:val="00D41537"/>
    <w:rsid w:val="00D512D9"/>
    <w:rsid w:val="00D53FF1"/>
    <w:rsid w:val="00D5710F"/>
    <w:rsid w:val="00D578D7"/>
    <w:rsid w:val="00D6100C"/>
    <w:rsid w:val="00D6338A"/>
    <w:rsid w:val="00D66C75"/>
    <w:rsid w:val="00D744B0"/>
    <w:rsid w:val="00D81298"/>
    <w:rsid w:val="00D865BA"/>
    <w:rsid w:val="00D90A98"/>
    <w:rsid w:val="00D92673"/>
    <w:rsid w:val="00D9519A"/>
    <w:rsid w:val="00D95525"/>
    <w:rsid w:val="00DA49D3"/>
    <w:rsid w:val="00DA6149"/>
    <w:rsid w:val="00DB21C6"/>
    <w:rsid w:val="00DB5420"/>
    <w:rsid w:val="00DB7AAE"/>
    <w:rsid w:val="00DD03C5"/>
    <w:rsid w:val="00DD54F2"/>
    <w:rsid w:val="00DE0349"/>
    <w:rsid w:val="00DE218B"/>
    <w:rsid w:val="00DE2E78"/>
    <w:rsid w:val="00DF3B5D"/>
    <w:rsid w:val="00E01507"/>
    <w:rsid w:val="00E04D08"/>
    <w:rsid w:val="00E12022"/>
    <w:rsid w:val="00E125CB"/>
    <w:rsid w:val="00E20530"/>
    <w:rsid w:val="00E30FA5"/>
    <w:rsid w:val="00E312A4"/>
    <w:rsid w:val="00E36F56"/>
    <w:rsid w:val="00E54FA2"/>
    <w:rsid w:val="00E63907"/>
    <w:rsid w:val="00E65989"/>
    <w:rsid w:val="00E66B6F"/>
    <w:rsid w:val="00E67256"/>
    <w:rsid w:val="00E71D02"/>
    <w:rsid w:val="00E729A3"/>
    <w:rsid w:val="00E73EDC"/>
    <w:rsid w:val="00E83AAC"/>
    <w:rsid w:val="00E84380"/>
    <w:rsid w:val="00E93ED4"/>
    <w:rsid w:val="00E94ED0"/>
    <w:rsid w:val="00E955F0"/>
    <w:rsid w:val="00E974A9"/>
    <w:rsid w:val="00EB677B"/>
    <w:rsid w:val="00EB7015"/>
    <w:rsid w:val="00EC39D0"/>
    <w:rsid w:val="00EE187F"/>
    <w:rsid w:val="00EE6F10"/>
    <w:rsid w:val="00EF676F"/>
    <w:rsid w:val="00EF797B"/>
    <w:rsid w:val="00EF7A8A"/>
    <w:rsid w:val="00F04803"/>
    <w:rsid w:val="00F06447"/>
    <w:rsid w:val="00F102A0"/>
    <w:rsid w:val="00F118D8"/>
    <w:rsid w:val="00F11E90"/>
    <w:rsid w:val="00F12E16"/>
    <w:rsid w:val="00F13865"/>
    <w:rsid w:val="00F31646"/>
    <w:rsid w:val="00F31B84"/>
    <w:rsid w:val="00F32331"/>
    <w:rsid w:val="00F345AF"/>
    <w:rsid w:val="00F40CCA"/>
    <w:rsid w:val="00F44FA9"/>
    <w:rsid w:val="00F52596"/>
    <w:rsid w:val="00F5290C"/>
    <w:rsid w:val="00F72356"/>
    <w:rsid w:val="00F82A14"/>
    <w:rsid w:val="00F84F53"/>
    <w:rsid w:val="00F86DCD"/>
    <w:rsid w:val="00F86EF9"/>
    <w:rsid w:val="00FB7FBC"/>
    <w:rsid w:val="00FC2880"/>
    <w:rsid w:val="00FC7A0E"/>
    <w:rsid w:val="00FE1BB1"/>
    <w:rsid w:val="00FE3201"/>
    <w:rsid w:val="00FE5B08"/>
    <w:rsid w:val="00FE5EF7"/>
    <w:rsid w:val="00FE77BA"/>
    <w:rsid w:val="00FF2062"/>
    <w:rsid w:val="00FF4781"/>
    <w:rsid w:val="00FF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header"/>
    <w:basedOn w:val="a0"/>
    <w:link w:val="af0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E5EF7"/>
  </w:style>
  <w:style w:type="paragraph" w:styleId="af1">
    <w:name w:val="footer"/>
    <w:basedOn w:val="a0"/>
    <w:link w:val="af2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E5EF7"/>
  </w:style>
  <w:style w:type="paragraph" w:styleId="af3">
    <w:name w:val="No Spacing"/>
    <w:uiPriority w:val="1"/>
    <w:qFormat/>
    <w:rsid w:val="00FF2062"/>
    <w:pPr>
      <w:spacing w:after="0" w:line="240" w:lineRule="auto"/>
      <w:ind w:firstLine="567"/>
      <w:jc w:val="both"/>
    </w:pPr>
  </w:style>
  <w:style w:type="character" w:styleId="af4">
    <w:name w:val="Hyperlink"/>
    <w:basedOn w:val="a1"/>
    <w:uiPriority w:val="99"/>
    <w:unhideWhenUsed/>
    <w:rsid w:val="002B295F"/>
    <w:rPr>
      <w:color w:val="467886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2B29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26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994</TotalTime>
  <Pages>6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434</cp:revision>
  <cp:lastPrinted>2026-03-03T15:07:00Z</cp:lastPrinted>
  <dcterms:created xsi:type="dcterms:W3CDTF">2025-01-23T13:37:00Z</dcterms:created>
  <dcterms:modified xsi:type="dcterms:W3CDTF">2026-04-07T08:03:00Z</dcterms:modified>
</cp:coreProperties>
</file>