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45095D56" w:rsidR="00A36F65" w:rsidRPr="000605AD" w:rsidRDefault="009E2FCC" w:rsidP="00C413C9">
      <w:pPr>
        <w:pStyle w:val="10"/>
      </w:pPr>
      <w:r>
        <w:t>Отчёт по лабораторной работе</w:t>
      </w:r>
      <w:r w:rsidR="00A36F65">
        <w:t xml:space="preserve"> №</w:t>
      </w:r>
      <w:r w:rsidR="00483A80">
        <w:t>2</w:t>
      </w:r>
      <w:r w:rsidR="0071269D" w:rsidRPr="0071269D">
        <w:t>6</w:t>
      </w:r>
      <w:r w:rsidR="00A36F65">
        <w:br/>
      </w:r>
      <w:r w:rsidR="0071269D" w:rsidRPr="0071269D">
        <w:t>Разработка сетевых приложений с использованием сокетов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3B90B5E2" w14:textId="3F5616F0" w:rsidR="00292000" w:rsidRPr="008F76B2" w:rsidRDefault="008F76B2" w:rsidP="00292000">
      <w:pPr>
        <w:pStyle w:val="2"/>
        <w:ind w:left="-141"/>
      </w:pPr>
      <w:r>
        <w:t xml:space="preserve">Изучить способы </w:t>
      </w:r>
      <w:r w:rsidR="00292000">
        <w:t>работы с сетевыми сокетами</w:t>
      </w:r>
      <w:r w:rsidR="00292000" w:rsidRPr="00647CC3">
        <w:t xml:space="preserve"> на C#; </w:t>
      </w:r>
    </w:p>
    <w:p w14:paraId="6E1340A8" w14:textId="7FBE4FFA" w:rsidR="008F76B2" w:rsidRPr="00647CC3" w:rsidRDefault="008F76B2" w:rsidP="008F76B2">
      <w:pPr>
        <w:pStyle w:val="2"/>
        <w:ind w:left="-141"/>
      </w:pPr>
      <w:r>
        <w:t xml:space="preserve">Изучить способы применения протокола </w:t>
      </w:r>
      <w:r>
        <w:rPr>
          <w:lang w:val="en-US"/>
        </w:rPr>
        <w:t>TCP</w:t>
      </w:r>
      <w:r w:rsidRPr="008F76B2">
        <w:t>;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18072CF5" w14:textId="64C9C17C" w:rsidR="0050289C" w:rsidRDefault="0050289C" w:rsidP="0050289C">
      <w:pPr>
        <w:pStyle w:val="2"/>
      </w:pPr>
      <w:r w:rsidRPr="0050289C">
        <w:t xml:space="preserve">Что такое «сокет»? </w:t>
      </w:r>
      <w:r w:rsidR="009E2FCC">
        <w:t>Вывод: сетевой интерфейс.</w:t>
      </w:r>
    </w:p>
    <w:p w14:paraId="369731CD" w14:textId="117E8347" w:rsidR="0050289C" w:rsidRDefault="0050289C" w:rsidP="0050289C">
      <w:pPr>
        <w:pStyle w:val="2"/>
      </w:pPr>
      <w:r w:rsidRPr="0050289C">
        <w:t xml:space="preserve">Каков алгоритм работы сервера, использующего сокеты? </w:t>
      </w:r>
      <w:r w:rsidR="009E2FCC">
        <w:t xml:space="preserve">Ответ: Ждёт подключение от любого </w:t>
      </w:r>
      <w:r w:rsidR="009E2FCC">
        <w:rPr>
          <w:lang w:val="en-US"/>
        </w:rPr>
        <w:t>IP</w:t>
      </w:r>
      <w:r w:rsidR="009E2FCC" w:rsidRPr="009E2FCC">
        <w:t xml:space="preserve"> </w:t>
      </w:r>
      <w:r w:rsidR="009E2FCC">
        <w:t>и запускает логику обработку.</w:t>
      </w:r>
    </w:p>
    <w:p w14:paraId="1003A25E" w14:textId="5B29FE38" w:rsidR="0050289C" w:rsidRDefault="0050289C" w:rsidP="0050289C">
      <w:pPr>
        <w:pStyle w:val="2"/>
      </w:pPr>
      <w:r w:rsidRPr="0050289C">
        <w:t xml:space="preserve">Каков алгоритм работы клиента, использующего сокеты? </w:t>
      </w:r>
      <w:r w:rsidR="009E2FCC">
        <w:t>Ответ: Подключается к сокету сервера и отправляет данные.</w:t>
      </w:r>
    </w:p>
    <w:p w14:paraId="1BC82D67" w14:textId="5BD89AAB" w:rsidR="0050289C" w:rsidRDefault="0050289C" w:rsidP="009E2FCC">
      <w:pPr>
        <w:pStyle w:val="2"/>
        <w:ind w:left="-141"/>
      </w:pPr>
      <w:r w:rsidRPr="0050289C">
        <w:t xml:space="preserve">Какие пространства имен требуется подключить для работы с сокетами? </w:t>
      </w:r>
      <w:r w:rsidR="009E2FCC">
        <w:t xml:space="preserve">Ответ: System.Net, </w:t>
      </w:r>
      <w:proofErr w:type="spellStart"/>
      <w:r w:rsidR="009E2FCC">
        <w:t>System.Net.Sockets</w:t>
      </w:r>
      <w:proofErr w:type="spellEnd"/>
      <w:r w:rsidR="009E2FCC">
        <w:t>.</w:t>
      </w:r>
    </w:p>
    <w:p w14:paraId="746D2EF5" w14:textId="62E25A49" w:rsidR="0050289C" w:rsidRDefault="0050289C" w:rsidP="0050289C">
      <w:pPr>
        <w:pStyle w:val="2"/>
      </w:pPr>
      <w:r w:rsidRPr="0050289C">
        <w:t xml:space="preserve">Какие параметры требуется указать при создании сокета? </w:t>
      </w:r>
      <w:r w:rsidR="009E2FCC">
        <w:t>Ответ: Какой порт прослушивать для сервера и на какой порт отправлять данные для клиента.</w:t>
      </w:r>
    </w:p>
    <w:p w14:paraId="2B3A8744" w14:textId="676997A0" w:rsidR="008A4B80" w:rsidRDefault="0050289C" w:rsidP="0050289C">
      <w:pPr>
        <w:pStyle w:val="2"/>
      </w:pPr>
      <w:r w:rsidRPr="0050289C">
        <w:t>Как выполнить получение данных с использованием сокетов?</w:t>
      </w:r>
      <w:r w:rsidR="009E2FCC">
        <w:t xml:space="preserve"> Ответ: Установить соединение, получить поток соединения и читать из него данные.</w:t>
      </w:r>
    </w:p>
    <w:p w14:paraId="64785A61" w14:textId="521D5EF6" w:rsidR="00CA6BE1" w:rsidRDefault="00CA6BE1" w:rsidP="00CA6BE1">
      <w:pPr>
        <w:pStyle w:val="2"/>
      </w:pPr>
      <w:r w:rsidRPr="0050289C">
        <w:t>Ч</w:t>
      </w:r>
      <w:r>
        <w:t xml:space="preserve">ем отличаются технологии </w:t>
      </w:r>
      <w:r>
        <w:rPr>
          <w:lang w:val="en-US"/>
        </w:rPr>
        <w:t>UDP</w:t>
      </w:r>
      <w:r w:rsidRPr="0033420B">
        <w:t xml:space="preserve"> </w:t>
      </w:r>
      <w:r>
        <w:t xml:space="preserve">и </w:t>
      </w:r>
      <w:r>
        <w:rPr>
          <w:lang w:val="en-US"/>
        </w:rPr>
        <w:t>TCP</w:t>
      </w:r>
      <w:r w:rsidRPr="0050289C">
        <w:t xml:space="preserve">? </w:t>
      </w:r>
      <w:r w:rsidR="009E2FCC">
        <w:t xml:space="preserve">Ответ: </w:t>
      </w:r>
      <w:r w:rsidR="009E2FCC">
        <w:rPr>
          <w:lang w:val="en-US"/>
        </w:rPr>
        <w:t>UDP</w:t>
      </w:r>
      <w:r w:rsidR="009E2FCC" w:rsidRPr="009E2FCC">
        <w:t xml:space="preserve"> </w:t>
      </w:r>
      <w:r w:rsidR="009E2FCC">
        <w:t xml:space="preserve">передаёт данные, на сервер, но при этом не удостоверяется в том, что получил ли сервера эти данные, а </w:t>
      </w:r>
      <w:r w:rsidR="009E2FCC">
        <w:rPr>
          <w:lang w:val="en-US"/>
        </w:rPr>
        <w:t>TCP</w:t>
      </w:r>
      <w:r w:rsidR="009E2FCC" w:rsidRPr="009E2FCC">
        <w:t xml:space="preserve"> </w:t>
      </w:r>
      <w:r w:rsidR="009E2FCC">
        <w:t>устанавливает надёжное соединение для передачи чувствительных данных.</w:t>
      </w:r>
    </w:p>
    <w:p w14:paraId="4BD0D87C" w14:textId="78D6483F" w:rsidR="009E2FCC" w:rsidRDefault="009E2FCC" w:rsidP="009E2FCC">
      <w:pPr>
        <w:pStyle w:val="1"/>
      </w:pPr>
      <w:r>
        <w:t>Вывод</w:t>
      </w:r>
    </w:p>
    <w:p w14:paraId="679F7B8F" w14:textId="44F36D15" w:rsidR="009E2FCC" w:rsidRPr="008F76B2" w:rsidRDefault="009E2FCC" w:rsidP="009E2FCC">
      <w:pPr>
        <w:pStyle w:val="2"/>
        <w:ind w:left="-141"/>
      </w:pPr>
      <w:r>
        <w:t>Был изучен</w:t>
      </w:r>
      <w:r>
        <w:t xml:space="preserve"> способы работы с сетевыми сокетами</w:t>
      </w:r>
      <w:r w:rsidRPr="00647CC3">
        <w:t xml:space="preserve"> на C#; </w:t>
      </w:r>
    </w:p>
    <w:p w14:paraId="4F9E9AE3" w14:textId="5EE81992" w:rsidR="009E2FCC" w:rsidRDefault="009E2FCC" w:rsidP="009E2FCC">
      <w:pPr>
        <w:pStyle w:val="2"/>
        <w:ind w:left="-141"/>
      </w:pPr>
      <w:r>
        <w:t>Был изучен</w:t>
      </w:r>
      <w:r>
        <w:t xml:space="preserve"> способы применения протокола </w:t>
      </w:r>
      <w:r>
        <w:rPr>
          <w:lang w:val="en-US"/>
        </w:rPr>
        <w:t>TCP</w:t>
      </w:r>
      <w:r>
        <w:t>.</w:t>
      </w:r>
      <w:bookmarkStart w:id="0" w:name="_GoBack"/>
      <w:bookmarkEnd w:id="0"/>
    </w:p>
    <w:sectPr w:rsidR="009E2FCC" w:rsidSect="002C0269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9CC0FB" w14:textId="77777777" w:rsidR="006422D2" w:rsidRDefault="006422D2" w:rsidP="00FC25DB">
      <w:r>
        <w:separator/>
      </w:r>
    </w:p>
  </w:endnote>
  <w:endnote w:type="continuationSeparator" w:id="0">
    <w:p w14:paraId="42E92C04" w14:textId="77777777" w:rsidR="006422D2" w:rsidRDefault="006422D2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15629B" w14:textId="77777777" w:rsidR="006422D2" w:rsidRDefault="006422D2" w:rsidP="00FC25DB">
      <w:r>
        <w:separator/>
      </w:r>
    </w:p>
  </w:footnote>
  <w:footnote w:type="continuationSeparator" w:id="0">
    <w:p w14:paraId="41CBED35" w14:textId="77777777" w:rsidR="006422D2" w:rsidRDefault="006422D2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10C00" w14:textId="2E0E4C0F" w:rsidR="002C0269" w:rsidRPr="00896278" w:rsidRDefault="002C0269" w:rsidP="002C0269">
    <w:pPr>
      <w:pStyle w:val="af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164A807A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164A807A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0051A"/>
    <w:rsid w:val="00012C19"/>
    <w:rsid w:val="00027117"/>
    <w:rsid w:val="00052CF2"/>
    <w:rsid w:val="000605AD"/>
    <w:rsid w:val="0006518E"/>
    <w:rsid w:val="000F67ED"/>
    <w:rsid w:val="00122F9D"/>
    <w:rsid w:val="00160926"/>
    <w:rsid w:val="0018259A"/>
    <w:rsid w:val="0018663F"/>
    <w:rsid w:val="0019320E"/>
    <w:rsid w:val="00193C2E"/>
    <w:rsid w:val="001974B9"/>
    <w:rsid w:val="001A189A"/>
    <w:rsid w:val="001C1B0E"/>
    <w:rsid w:val="001D14B1"/>
    <w:rsid w:val="001E32F3"/>
    <w:rsid w:val="0020111D"/>
    <w:rsid w:val="00201DF3"/>
    <w:rsid w:val="00244D9F"/>
    <w:rsid w:val="00255BE2"/>
    <w:rsid w:val="00271E47"/>
    <w:rsid w:val="00292000"/>
    <w:rsid w:val="002C0269"/>
    <w:rsid w:val="002D088D"/>
    <w:rsid w:val="002D1AA7"/>
    <w:rsid w:val="002D3B8D"/>
    <w:rsid w:val="00335E4D"/>
    <w:rsid w:val="003606C6"/>
    <w:rsid w:val="00384E2C"/>
    <w:rsid w:val="003A76D6"/>
    <w:rsid w:val="003C398A"/>
    <w:rsid w:val="003D7274"/>
    <w:rsid w:val="003E39D5"/>
    <w:rsid w:val="003F7EAB"/>
    <w:rsid w:val="00452FD9"/>
    <w:rsid w:val="00483A80"/>
    <w:rsid w:val="004A368A"/>
    <w:rsid w:val="004C34F3"/>
    <w:rsid w:val="0050289C"/>
    <w:rsid w:val="005106F2"/>
    <w:rsid w:val="00524730"/>
    <w:rsid w:val="005269C5"/>
    <w:rsid w:val="005B32E0"/>
    <w:rsid w:val="005C16A0"/>
    <w:rsid w:val="005D7775"/>
    <w:rsid w:val="006011F8"/>
    <w:rsid w:val="00622A0B"/>
    <w:rsid w:val="00625881"/>
    <w:rsid w:val="006422D2"/>
    <w:rsid w:val="00647CC3"/>
    <w:rsid w:val="00662853"/>
    <w:rsid w:val="00664942"/>
    <w:rsid w:val="006727F4"/>
    <w:rsid w:val="00693BA2"/>
    <w:rsid w:val="006D5F29"/>
    <w:rsid w:val="006E2B52"/>
    <w:rsid w:val="006F0CD8"/>
    <w:rsid w:val="006F5E55"/>
    <w:rsid w:val="0071269D"/>
    <w:rsid w:val="0072155A"/>
    <w:rsid w:val="00726744"/>
    <w:rsid w:val="00751708"/>
    <w:rsid w:val="00772450"/>
    <w:rsid w:val="00782277"/>
    <w:rsid w:val="00791112"/>
    <w:rsid w:val="007A0677"/>
    <w:rsid w:val="007A26BE"/>
    <w:rsid w:val="007B1EF8"/>
    <w:rsid w:val="007E0ACC"/>
    <w:rsid w:val="007E6842"/>
    <w:rsid w:val="008018B9"/>
    <w:rsid w:val="00814C20"/>
    <w:rsid w:val="00824D09"/>
    <w:rsid w:val="00826222"/>
    <w:rsid w:val="00845B1B"/>
    <w:rsid w:val="00846B25"/>
    <w:rsid w:val="008741CF"/>
    <w:rsid w:val="008823E4"/>
    <w:rsid w:val="00896278"/>
    <w:rsid w:val="008A4B80"/>
    <w:rsid w:val="008C30FF"/>
    <w:rsid w:val="008C3121"/>
    <w:rsid w:val="008E4913"/>
    <w:rsid w:val="008E55B3"/>
    <w:rsid w:val="008F5493"/>
    <w:rsid w:val="008F76B2"/>
    <w:rsid w:val="00915625"/>
    <w:rsid w:val="00925158"/>
    <w:rsid w:val="0092583A"/>
    <w:rsid w:val="0096009A"/>
    <w:rsid w:val="009D1032"/>
    <w:rsid w:val="009D55D5"/>
    <w:rsid w:val="009E2FCC"/>
    <w:rsid w:val="009E47ED"/>
    <w:rsid w:val="009E52C2"/>
    <w:rsid w:val="009F348F"/>
    <w:rsid w:val="009F70EC"/>
    <w:rsid w:val="00A170CF"/>
    <w:rsid w:val="00A24B82"/>
    <w:rsid w:val="00A277FA"/>
    <w:rsid w:val="00A36F65"/>
    <w:rsid w:val="00A46EC8"/>
    <w:rsid w:val="00A50BED"/>
    <w:rsid w:val="00A67EC0"/>
    <w:rsid w:val="00A71DD1"/>
    <w:rsid w:val="00A7632F"/>
    <w:rsid w:val="00B053F7"/>
    <w:rsid w:val="00B118CB"/>
    <w:rsid w:val="00B25201"/>
    <w:rsid w:val="00B3400C"/>
    <w:rsid w:val="00B90583"/>
    <w:rsid w:val="00BA694D"/>
    <w:rsid w:val="00BF672E"/>
    <w:rsid w:val="00C01B94"/>
    <w:rsid w:val="00C07BB1"/>
    <w:rsid w:val="00C11527"/>
    <w:rsid w:val="00C17D13"/>
    <w:rsid w:val="00C33A77"/>
    <w:rsid w:val="00C413C9"/>
    <w:rsid w:val="00C5607C"/>
    <w:rsid w:val="00C73AC8"/>
    <w:rsid w:val="00C851F4"/>
    <w:rsid w:val="00CA3ECB"/>
    <w:rsid w:val="00CA48FF"/>
    <w:rsid w:val="00CA6BE1"/>
    <w:rsid w:val="00CA701D"/>
    <w:rsid w:val="00CC21CA"/>
    <w:rsid w:val="00CD634C"/>
    <w:rsid w:val="00CE1F63"/>
    <w:rsid w:val="00CF0E87"/>
    <w:rsid w:val="00D000B2"/>
    <w:rsid w:val="00D26AB2"/>
    <w:rsid w:val="00D41914"/>
    <w:rsid w:val="00D51F90"/>
    <w:rsid w:val="00D63B6C"/>
    <w:rsid w:val="00D66C75"/>
    <w:rsid w:val="00D96B60"/>
    <w:rsid w:val="00DB5CE5"/>
    <w:rsid w:val="00DD15F1"/>
    <w:rsid w:val="00E01507"/>
    <w:rsid w:val="00E01EF8"/>
    <w:rsid w:val="00E1614E"/>
    <w:rsid w:val="00E17483"/>
    <w:rsid w:val="00E41FEF"/>
    <w:rsid w:val="00E472F1"/>
    <w:rsid w:val="00E65989"/>
    <w:rsid w:val="00E80EF8"/>
    <w:rsid w:val="00EE187F"/>
    <w:rsid w:val="00F1333F"/>
    <w:rsid w:val="00F4011D"/>
    <w:rsid w:val="00F63965"/>
    <w:rsid w:val="00F77596"/>
    <w:rsid w:val="00F84549"/>
    <w:rsid w:val="00FC25DB"/>
    <w:rsid w:val="00FE7967"/>
    <w:rsid w:val="00FF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00051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00051A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18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17</cp:revision>
  <dcterms:created xsi:type="dcterms:W3CDTF">2026-04-05T13:31:00Z</dcterms:created>
  <dcterms:modified xsi:type="dcterms:W3CDTF">2026-04-11T11:02:00Z</dcterms:modified>
</cp:coreProperties>
</file>