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313DC9BE" w:rsidR="00A36F65" w:rsidRPr="000605AD" w:rsidRDefault="00B87AEC" w:rsidP="00C413C9">
      <w:pPr>
        <w:pStyle w:val="10"/>
      </w:pPr>
      <w:r>
        <w:t>Отчёт по лабораторной работе</w:t>
      </w:r>
      <w:r w:rsidR="00A36F65">
        <w:t xml:space="preserve"> №1</w:t>
      </w:r>
      <w:r w:rsidR="009E22F8">
        <w:t>9</w:t>
      </w:r>
      <w:r w:rsidR="00A36F65">
        <w:br/>
      </w:r>
      <w:r w:rsidR="00595A9A" w:rsidRPr="00595A9A">
        <w:t>Разработка утилит для сортировки и поиска дубликатов файлов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D82E750" w14:textId="1BB1A5FC" w:rsidR="001A189A" w:rsidRPr="001A189A" w:rsidRDefault="003C398A" w:rsidP="001A189A">
      <w:pPr>
        <w:pStyle w:val="2"/>
      </w:pPr>
      <w:r w:rsidRPr="003C398A">
        <w:t>Научиться получать и анализировать информацию о файлах в приложениях на C#</w:t>
      </w:r>
      <w:r w:rsidR="001A189A" w:rsidRPr="001A189A">
        <w:t>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4AA37B0E" w14:textId="5605148A" w:rsidR="00411827" w:rsidRDefault="00B90583" w:rsidP="00B07B4F">
      <w:pPr>
        <w:pStyle w:val="2"/>
      </w:pPr>
      <w:r w:rsidRPr="00B90583">
        <w:t xml:space="preserve">Разработать </w:t>
      </w:r>
      <w:r w:rsidR="00760747">
        <w:rPr>
          <w:lang w:val="en-US"/>
        </w:rPr>
        <w:t>CLI</w:t>
      </w:r>
      <w:r w:rsidR="00760747" w:rsidRPr="009C348D">
        <w:t xml:space="preserve"> </w:t>
      </w:r>
      <w:r w:rsidR="00760747">
        <w:t>приложение</w:t>
      </w:r>
      <w:r w:rsidR="00B07B4F">
        <w:t>,</w:t>
      </w:r>
      <w:r w:rsidR="00760747">
        <w:t xml:space="preserve"> </w:t>
      </w:r>
      <w:r w:rsidR="009C348D">
        <w:t>принимающее в качестве параметр</w:t>
      </w:r>
      <w:r w:rsidR="00B07B4F">
        <w:t xml:space="preserve">а </w:t>
      </w:r>
      <w:r w:rsidR="009C348D">
        <w:t>командной строки путь к каталогу</w:t>
      </w:r>
      <w:r w:rsidR="00B07B4F">
        <w:t xml:space="preserve">. </w:t>
      </w:r>
      <w:r w:rsidR="0003656C">
        <w:t>Приложение должно сортировать ф</w:t>
      </w:r>
      <w:r w:rsidR="00B07B4F">
        <w:t>айлы в каталоге</w:t>
      </w:r>
      <w:r w:rsidR="00F82D23">
        <w:t xml:space="preserve"> </w:t>
      </w:r>
      <w:r w:rsidR="00143F4D">
        <w:t>(не включая вложенные)</w:t>
      </w:r>
      <w:r w:rsidR="0003656C">
        <w:t xml:space="preserve"> </w:t>
      </w:r>
      <w:r w:rsidR="00167F46">
        <w:t xml:space="preserve">по структуре каталогов вида: </w:t>
      </w:r>
      <w:r w:rsidR="00862468">
        <w:t>/Год/Месяц/День</w:t>
      </w:r>
      <w:r w:rsidR="008818D9">
        <w:t xml:space="preserve"> на основе даты создания </w:t>
      </w:r>
      <w:r w:rsidR="00C36ED4">
        <w:t>файла</w:t>
      </w:r>
    </w:p>
    <w:p w14:paraId="79556BB6" w14:textId="08885C31" w:rsidR="00862468" w:rsidRPr="00495716" w:rsidRDefault="006939D0" w:rsidP="00862468">
      <w:pPr>
        <w:rPr>
          <w:i/>
          <w:iCs/>
        </w:rPr>
      </w:pPr>
      <w:r w:rsidRPr="00495716">
        <w:rPr>
          <w:i/>
          <w:iCs/>
        </w:rPr>
        <w:t>Исходный каталог</w:t>
      </w:r>
      <w:r w:rsidR="00D37238" w:rsidRPr="00495716">
        <w:rPr>
          <w:i/>
          <w:iCs/>
        </w:rPr>
        <w:t>:</w:t>
      </w:r>
    </w:p>
    <w:p w14:paraId="080F67B7" w14:textId="77FA6BAF" w:rsidR="00D37238" w:rsidRPr="006939D0" w:rsidRDefault="00D37238" w:rsidP="00862468">
      <w:r>
        <w:t>/Анапа2005.</w:t>
      </w:r>
      <w:r>
        <w:rPr>
          <w:lang w:val="en-US"/>
        </w:rPr>
        <w:t>jpg</w:t>
      </w:r>
    </w:p>
    <w:p w14:paraId="3110A38F" w14:textId="3A480684" w:rsidR="00D37238" w:rsidRPr="006939D0" w:rsidRDefault="00D37238" w:rsidP="00862468">
      <w:r w:rsidRPr="006939D0">
        <w:t>/</w:t>
      </w:r>
      <w:r w:rsidR="00FF0F3C">
        <w:t>Резюме.</w:t>
      </w:r>
      <w:proofErr w:type="spellStart"/>
      <w:r w:rsidR="00FF0F3C">
        <w:rPr>
          <w:lang w:val="en-US"/>
        </w:rPr>
        <w:t>docx</w:t>
      </w:r>
      <w:proofErr w:type="spellEnd"/>
    </w:p>
    <w:p w14:paraId="356261E1" w14:textId="43E48A40" w:rsidR="00FF0F3C" w:rsidRPr="00B87AEC" w:rsidRDefault="00FF0F3C" w:rsidP="00862468">
      <w:r w:rsidRPr="00B87AEC">
        <w:t>/</w:t>
      </w:r>
      <w:proofErr w:type="spellStart"/>
      <w:r w:rsidR="00C3785B">
        <w:t>СчетЗаОтопление</w:t>
      </w:r>
      <w:proofErr w:type="spellEnd"/>
      <w:r w:rsidR="00C3785B">
        <w:t>.</w:t>
      </w:r>
      <w:r w:rsidR="006939D0">
        <w:rPr>
          <w:lang w:val="en-US"/>
        </w:rPr>
        <w:t>pdf</w:t>
      </w:r>
    </w:p>
    <w:p w14:paraId="45E2446F" w14:textId="049F0CEF" w:rsidR="006939D0" w:rsidRPr="00495716" w:rsidRDefault="006939D0" w:rsidP="00862468">
      <w:pPr>
        <w:rPr>
          <w:i/>
          <w:iCs/>
        </w:rPr>
      </w:pPr>
      <w:r w:rsidRPr="00495716">
        <w:rPr>
          <w:i/>
          <w:iCs/>
        </w:rPr>
        <w:t>Выходной каталог:</w:t>
      </w:r>
    </w:p>
    <w:p w14:paraId="3C1C6F33" w14:textId="30A16924" w:rsidR="00A5280D" w:rsidRPr="006939D0" w:rsidRDefault="006939D0" w:rsidP="00A5280D">
      <w:r>
        <w:t>/2005/</w:t>
      </w:r>
      <w:r w:rsidR="00A5280D">
        <w:t>06/22/Анапа2005.</w:t>
      </w:r>
      <w:r w:rsidR="00A5280D">
        <w:rPr>
          <w:lang w:val="en-US"/>
        </w:rPr>
        <w:t>jpg</w:t>
      </w:r>
    </w:p>
    <w:p w14:paraId="6012EAC1" w14:textId="00F3455E" w:rsidR="00A5280D" w:rsidRPr="006939D0" w:rsidRDefault="00A5280D" w:rsidP="00A5280D">
      <w:r>
        <w:t>/2026/0</w:t>
      </w:r>
      <w:r w:rsidR="007944AE">
        <w:t>2/03</w:t>
      </w:r>
      <w:r w:rsidRPr="006939D0">
        <w:t>/</w:t>
      </w:r>
      <w:r>
        <w:t>Резюме.</w:t>
      </w:r>
      <w:proofErr w:type="spellStart"/>
      <w:r>
        <w:rPr>
          <w:lang w:val="en-US"/>
        </w:rPr>
        <w:t>docx</w:t>
      </w:r>
      <w:proofErr w:type="spellEnd"/>
    </w:p>
    <w:p w14:paraId="64C060F7" w14:textId="23FD9689" w:rsidR="006939D0" w:rsidRPr="00A5280D" w:rsidRDefault="007944AE" w:rsidP="00A5280D">
      <w:r>
        <w:t>/2026/02/15</w:t>
      </w:r>
      <w:r w:rsidR="00A5280D" w:rsidRPr="00A5280D">
        <w:t>/</w:t>
      </w:r>
      <w:proofErr w:type="spellStart"/>
      <w:r w:rsidR="00A5280D">
        <w:t>СчетЗаОтопление</w:t>
      </w:r>
      <w:proofErr w:type="spellEnd"/>
      <w:r w:rsidR="00A5280D">
        <w:t>.</w:t>
      </w:r>
      <w:r w:rsidR="00A5280D">
        <w:rPr>
          <w:lang w:val="en-US"/>
        </w:rPr>
        <w:t>pdf</w:t>
      </w:r>
    </w:p>
    <w:p w14:paraId="06E8EDD1" w14:textId="16C76578" w:rsidR="00862468" w:rsidRDefault="00C36ED4" w:rsidP="00B07B4F">
      <w:pPr>
        <w:pStyle w:val="2"/>
      </w:pPr>
      <w:r>
        <w:t xml:space="preserve">Изменить приложение из п.5.1. </w:t>
      </w:r>
      <w:r w:rsidR="00305B90">
        <w:t xml:space="preserve">Добавить в приложение сортировку </w:t>
      </w:r>
      <w:r w:rsidR="00B73445">
        <w:t>файлов</w:t>
      </w:r>
      <w:r w:rsidR="00B73445" w:rsidRPr="00B73445">
        <w:t xml:space="preserve"> </w:t>
      </w:r>
      <w:r w:rsidR="00B73445">
        <w:t>в каталоге (не включая вложенные) по каталогам в соответствии с расширением файла</w:t>
      </w:r>
      <w:r w:rsidR="003472FB">
        <w:t xml:space="preserve">. </w:t>
      </w:r>
      <w:r w:rsidR="00915FE3">
        <w:t>Режим сортировки должен определяться параметром командной строки.</w:t>
      </w:r>
    </w:p>
    <w:p w14:paraId="61B4E037" w14:textId="77777777" w:rsidR="00757A26" w:rsidRPr="00757A26" w:rsidRDefault="00757A26" w:rsidP="00757A26">
      <w:pPr>
        <w:rPr>
          <w:i/>
          <w:iCs/>
        </w:rPr>
      </w:pPr>
      <w:r w:rsidRPr="00757A26">
        <w:rPr>
          <w:i/>
          <w:iCs/>
        </w:rPr>
        <w:t>Исходный каталог:</w:t>
      </w:r>
    </w:p>
    <w:p w14:paraId="730A8AA0" w14:textId="77777777" w:rsidR="00757A26" w:rsidRDefault="00757A26" w:rsidP="00757A26">
      <w:r>
        <w:t>/Анапа2005.jpg</w:t>
      </w:r>
    </w:p>
    <w:p w14:paraId="7675047F" w14:textId="4A2CDAE2" w:rsidR="00757A26" w:rsidRDefault="00757A26" w:rsidP="00757A26">
      <w:r>
        <w:t>/Резюме.pdf</w:t>
      </w:r>
    </w:p>
    <w:p w14:paraId="023A7D64" w14:textId="77777777" w:rsidR="00757A26" w:rsidRDefault="00757A26" w:rsidP="00757A26">
      <w:r>
        <w:t>/СчетЗаОтопление.pdf</w:t>
      </w:r>
    </w:p>
    <w:p w14:paraId="18E9258B" w14:textId="77777777" w:rsidR="00757A26" w:rsidRPr="00757A26" w:rsidRDefault="00757A26" w:rsidP="00757A26">
      <w:pPr>
        <w:rPr>
          <w:i/>
          <w:iCs/>
        </w:rPr>
      </w:pPr>
      <w:r w:rsidRPr="00757A26">
        <w:rPr>
          <w:i/>
          <w:iCs/>
        </w:rPr>
        <w:t>Выходной каталог:</w:t>
      </w:r>
    </w:p>
    <w:p w14:paraId="43521286" w14:textId="2B56266D" w:rsidR="00757A26" w:rsidRDefault="00757A26" w:rsidP="00757A26">
      <w:r>
        <w:t>/</w:t>
      </w:r>
      <w:r>
        <w:rPr>
          <w:lang w:val="en-US"/>
        </w:rPr>
        <w:t>JPG</w:t>
      </w:r>
      <w:r>
        <w:t>/Анапа2005.jpg</w:t>
      </w:r>
    </w:p>
    <w:p w14:paraId="3E9D8508" w14:textId="7179C495" w:rsidR="00757A26" w:rsidRDefault="00757A26" w:rsidP="00757A26">
      <w:r>
        <w:t>/</w:t>
      </w:r>
      <w:r>
        <w:rPr>
          <w:lang w:val="en-US"/>
        </w:rPr>
        <w:t>PDF</w:t>
      </w:r>
      <w:r>
        <w:t>/Резюме.pdf</w:t>
      </w:r>
    </w:p>
    <w:p w14:paraId="77D272C0" w14:textId="3A2E0574" w:rsidR="00915FE3" w:rsidRDefault="00757A26" w:rsidP="00757A26">
      <w:r>
        <w:t>/</w:t>
      </w:r>
      <w:r>
        <w:rPr>
          <w:lang w:val="en-US"/>
        </w:rPr>
        <w:t>PDF</w:t>
      </w:r>
      <w:r>
        <w:t>/СчетЗаОтопление.pdf</w:t>
      </w:r>
    </w:p>
    <w:p w14:paraId="333772FB" w14:textId="6B25A2C7" w:rsidR="00757A26" w:rsidRDefault="00DC2D8F" w:rsidP="00757A26">
      <w:pPr>
        <w:pStyle w:val="2"/>
      </w:pPr>
      <w:r>
        <w:t>Изменить приложение из п.5.</w:t>
      </w:r>
      <w:r w:rsidR="00E94023">
        <w:t>2</w:t>
      </w:r>
      <w:r>
        <w:t>. Добавить в приложение режим сортировки, при котором</w:t>
      </w:r>
      <w:r w:rsidR="00A852CA">
        <w:t xml:space="preserve"> файлы из всех вложенных каталогов перемещаются в корневой</w:t>
      </w:r>
      <w:r w:rsidR="001462F3">
        <w:t xml:space="preserve"> (при совпадении имен файлов </w:t>
      </w:r>
      <w:r w:rsidR="008F6239">
        <w:t xml:space="preserve">добавлять </w:t>
      </w:r>
      <w:r w:rsidR="005B566B">
        <w:t xml:space="preserve">число </w:t>
      </w:r>
      <w:r w:rsidR="00793DB6">
        <w:t>или иной постфикс к имени файла)</w:t>
      </w:r>
      <w:r w:rsidR="00191327">
        <w:t>.</w:t>
      </w:r>
      <w:r w:rsidR="00960EF2">
        <w:t xml:space="preserve"> Пустые исходные каталоги необходимо удалить.</w:t>
      </w:r>
    </w:p>
    <w:p w14:paraId="2EF6DDE7" w14:textId="318B5BFE" w:rsidR="00191327" w:rsidRPr="00191327" w:rsidRDefault="00191327" w:rsidP="00191327">
      <w:pPr>
        <w:rPr>
          <w:i/>
          <w:iCs/>
        </w:rPr>
      </w:pPr>
      <w:r w:rsidRPr="00191327">
        <w:rPr>
          <w:i/>
          <w:iCs/>
        </w:rPr>
        <w:t>Исходный каталог:</w:t>
      </w:r>
    </w:p>
    <w:p w14:paraId="3C2BFD41" w14:textId="77777777" w:rsidR="00191327" w:rsidRPr="006939D0" w:rsidRDefault="00191327" w:rsidP="00191327">
      <w:r>
        <w:t>/2005/06/22/Анапа2005.</w:t>
      </w:r>
      <w:r>
        <w:rPr>
          <w:lang w:val="en-US"/>
        </w:rPr>
        <w:t>jpg</w:t>
      </w:r>
    </w:p>
    <w:p w14:paraId="7E9F7A01" w14:textId="2BC74FCD" w:rsidR="00191327" w:rsidRPr="006939D0" w:rsidRDefault="00191327" w:rsidP="00191327">
      <w:r>
        <w:t>/2026/01/15</w:t>
      </w:r>
      <w:r w:rsidRPr="006939D0">
        <w:t>/</w:t>
      </w:r>
      <w:proofErr w:type="spellStart"/>
      <w:r>
        <w:t>СчетЗаОтопление</w:t>
      </w:r>
      <w:proofErr w:type="spellEnd"/>
      <w:r>
        <w:t>.</w:t>
      </w:r>
      <w:r>
        <w:rPr>
          <w:lang w:val="en-US"/>
        </w:rPr>
        <w:t>pdf</w:t>
      </w:r>
    </w:p>
    <w:p w14:paraId="47187EEF" w14:textId="77777777" w:rsidR="00191327" w:rsidRPr="00A5280D" w:rsidRDefault="00191327" w:rsidP="00191327">
      <w:r>
        <w:t>/2026/02/15</w:t>
      </w:r>
      <w:r w:rsidRPr="00A5280D">
        <w:t>/</w:t>
      </w:r>
      <w:proofErr w:type="spellStart"/>
      <w:r>
        <w:t>СчетЗаОтопление</w:t>
      </w:r>
      <w:proofErr w:type="spellEnd"/>
      <w:r>
        <w:t>.</w:t>
      </w:r>
      <w:r>
        <w:rPr>
          <w:lang w:val="en-US"/>
        </w:rPr>
        <w:t>pdf</w:t>
      </w:r>
    </w:p>
    <w:p w14:paraId="5E8AC5B5" w14:textId="77777777" w:rsidR="00191327" w:rsidRPr="00191327" w:rsidRDefault="00191327" w:rsidP="00191327">
      <w:pPr>
        <w:rPr>
          <w:i/>
          <w:iCs/>
        </w:rPr>
      </w:pPr>
      <w:r w:rsidRPr="00191327">
        <w:rPr>
          <w:i/>
          <w:iCs/>
        </w:rPr>
        <w:t>Выходной каталог:</w:t>
      </w:r>
    </w:p>
    <w:p w14:paraId="118132BB" w14:textId="3F52985D" w:rsidR="00191327" w:rsidRPr="006939D0" w:rsidRDefault="00191327" w:rsidP="00191327">
      <w:r>
        <w:t>/Анапа2005.</w:t>
      </w:r>
      <w:r>
        <w:rPr>
          <w:lang w:val="en-US"/>
        </w:rPr>
        <w:t>jpg</w:t>
      </w:r>
    </w:p>
    <w:p w14:paraId="2483F312" w14:textId="5EABFFAD" w:rsidR="00191327" w:rsidRPr="006939D0" w:rsidRDefault="00191327" w:rsidP="00191327">
      <w:r>
        <w:t>/</w:t>
      </w:r>
      <w:proofErr w:type="spellStart"/>
      <w:r>
        <w:t>СчетЗаОтопление</w:t>
      </w:r>
      <w:proofErr w:type="spellEnd"/>
      <w:r>
        <w:t>.</w:t>
      </w:r>
      <w:r>
        <w:rPr>
          <w:lang w:val="en-US"/>
        </w:rPr>
        <w:t>pdf</w:t>
      </w:r>
    </w:p>
    <w:p w14:paraId="7510C9C9" w14:textId="2A713ADE" w:rsidR="00191327" w:rsidRDefault="00191327" w:rsidP="00191327">
      <w:pPr>
        <w:rPr>
          <w:lang w:val="en-US"/>
        </w:rPr>
      </w:pPr>
      <w:r>
        <w:t>/</w:t>
      </w:r>
      <w:proofErr w:type="spellStart"/>
      <w:proofErr w:type="gramStart"/>
      <w:r>
        <w:t>СчетЗаОтопление</w:t>
      </w:r>
      <w:proofErr w:type="spellEnd"/>
      <w:r>
        <w:t>(</w:t>
      </w:r>
      <w:proofErr w:type="gramEnd"/>
      <w:r>
        <w:t>1).</w:t>
      </w:r>
      <w:r>
        <w:rPr>
          <w:lang w:val="en-US"/>
        </w:rPr>
        <w:t>pdf</w:t>
      </w:r>
    </w:p>
    <w:p w14:paraId="01D25C73" w14:textId="71AC97CE" w:rsidR="00B87AEC" w:rsidRPr="00A5280D" w:rsidRDefault="00B87AEC" w:rsidP="00191327">
      <w:r w:rsidRPr="00B87AEC">
        <w:rPr>
          <w:noProof/>
          <w:lang w:eastAsia="ru-RU"/>
        </w:rPr>
        <w:lastRenderedPageBreak/>
        <w:drawing>
          <wp:inline distT="0" distB="0" distL="0" distR="0" wp14:anchorId="5E9D502C" wp14:editId="5A08A4F1">
            <wp:extent cx="5940425" cy="48336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87AEC">
        <w:rPr>
          <w:noProof/>
          <w:lang w:eastAsia="ru-RU"/>
        </w:rPr>
        <w:lastRenderedPageBreak/>
        <w:drawing>
          <wp:inline distT="0" distB="0" distL="0" distR="0" wp14:anchorId="0548AFC7" wp14:editId="645395B7">
            <wp:extent cx="5940425" cy="6523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71B0" w14:textId="13A9779B" w:rsidR="00191327" w:rsidRDefault="00E94023" w:rsidP="009B6014">
      <w:pPr>
        <w:pStyle w:val="2"/>
      </w:pPr>
      <w:r w:rsidRPr="00B90583">
        <w:t xml:space="preserve">Разработать </w:t>
      </w:r>
      <w:r>
        <w:rPr>
          <w:lang w:val="en-US"/>
        </w:rPr>
        <w:t>CLI</w:t>
      </w:r>
      <w:r w:rsidRPr="009C348D">
        <w:t xml:space="preserve"> </w:t>
      </w:r>
      <w:r>
        <w:t>приложение, принимающее в качестве параметра командной строки путь к каталогу.</w:t>
      </w:r>
      <w:r w:rsidR="00CD28E5">
        <w:t xml:space="preserve"> Приложение должно искать дубликаты </w:t>
      </w:r>
      <w:r w:rsidR="00790980">
        <w:t>файлов в указанном каталоге</w:t>
      </w:r>
      <w:r w:rsidR="00D07F26">
        <w:t xml:space="preserve"> (не включая вложенные)</w:t>
      </w:r>
      <w:r w:rsidR="00E02A3C">
        <w:t xml:space="preserve"> и выводить их </w:t>
      </w:r>
      <w:r w:rsidR="00014E6F">
        <w:t>полные пути на экран</w:t>
      </w:r>
      <w:r w:rsidR="00790980">
        <w:t xml:space="preserve">. Для определения дубликатов </w:t>
      </w:r>
      <w:r w:rsidR="009D2D2F">
        <w:t xml:space="preserve">вычислять </w:t>
      </w:r>
      <w:proofErr w:type="spellStart"/>
      <w:r w:rsidR="009D2D2F">
        <w:t>хэш</w:t>
      </w:r>
      <w:proofErr w:type="spellEnd"/>
      <w:r w:rsidR="009D2D2F">
        <w:t xml:space="preserve"> всех файлов в каталоге </w:t>
      </w:r>
      <w:r w:rsidR="00B55B82">
        <w:t xml:space="preserve">и сравнивать полученные результаты – файлы с одинаковым </w:t>
      </w:r>
      <w:proofErr w:type="spellStart"/>
      <w:r w:rsidR="00B55B82">
        <w:t>хэшем</w:t>
      </w:r>
      <w:proofErr w:type="spellEnd"/>
      <w:r w:rsidR="00B55B82">
        <w:t xml:space="preserve"> являются дубликатами</w:t>
      </w:r>
      <w:r w:rsidR="00F35CA5">
        <w:t>.</w:t>
      </w:r>
      <w:r w:rsidR="00E02A3C">
        <w:t xml:space="preserve"> </w:t>
      </w:r>
    </w:p>
    <w:p w14:paraId="0BC6EB3C" w14:textId="75A368D1" w:rsidR="00F35CA5" w:rsidRDefault="00014E6F" w:rsidP="009B6014">
      <w:pPr>
        <w:pStyle w:val="2"/>
      </w:pPr>
      <w:r>
        <w:t xml:space="preserve">Изменить приложение из п.5.4. Добавить в приложение параметр </w:t>
      </w:r>
      <w:r w:rsidR="00A512A2">
        <w:t xml:space="preserve">командной строки </w:t>
      </w:r>
      <w:r>
        <w:t xml:space="preserve">для </w:t>
      </w:r>
      <w:r w:rsidR="00D07F26">
        <w:t xml:space="preserve">поиска дубликатов </w:t>
      </w:r>
      <w:r w:rsidR="00C96AE0">
        <w:t>в том числе во вложенных каталогах</w:t>
      </w:r>
      <w:r w:rsidR="00A512A2">
        <w:t>, и параметр командной строки, при включении которого все найденные дубликаты</w:t>
      </w:r>
      <w:r w:rsidR="003F652A">
        <w:t xml:space="preserve"> файла</w:t>
      </w:r>
      <w:r w:rsidR="00A512A2">
        <w:t>, за исключением первого будут удалены.</w:t>
      </w:r>
    </w:p>
    <w:p w14:paraId="18F903E1" w14:textId="75019A2E" w:rsidR="00B87AEC" w:rsidRPr="00193C2E" w:rsidRDefault="00B87AEC" w:rsidP="00B87AEC">
      <w:pPr>
        <w:pStyle w:val="1"/>
        <w:numPr>
          <w:ilvl w:val="0"/>
          <w:numId w:val="0"/>
        </w:numPr>
      </w:pPr>
      <w:r w:rsidRPr="00B87AEC">
        <w:rPr>
          <w:noProof/>
          <w:lang w:eastAsia="ru-RU"/>
        </w:rPr>
        <w:lastRenderedPageBreak/>
        <w:drawing>
          <wp:inline distT="0" distB="0" distL="0" distR="0" wp14:anchorId="789CFC8B" wp14:editId="59852697">
            <wp:extent cx="5940425" cy="51352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87AEC">
        <w:rPr>
          <w:noProof/>
          <w:lang w:eastAsia="ru-RU"/>
        </w:rPr>
        <w:lastRenderedPageBreak/>
        <w:drawing>
          <wp:inline distT="0" distB="0" distL="0" distR="0" wp14:anchorId="5984D5F0" wp14:editId="1AED9A5A">
            <wp:extent cx="5940425" cy="69246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FFFADF6" w14:textId="178C20D0" w:rsidR="00EE187F" w:rsidRDefault="003606C6" w:rsidP="003606C6">
      <w:pPr>
        <w:pStyle w:val="2"/>
      </w:pPr>
      <w:r w:rsidRPr="003606C6">
        <w:t>Как</w:t>
      </w:r>
      <w:r w:rsidR="00416D8C">
        <w:t>о</w:t>
      </w:r>
      <w:r w:rsidR="002E313F">
        <w:t>е</w:t>
      </w:r>
      <w:r w:rsidRPr="003606C6">
        <w:t xml:space="preserve"> свойств</w:t>
      </w:r>
      <w:r w:rsidR="002E313F">
        <w:t>а</w:t>
      </w:r>
      <w:r w:rsidRPr="003606C6">
        <w:t xml:space="preserve"> </w:t>
      </w:r>
      <w:proofErr w:type="spellStart"/>
      <w:r w:rsidRPr="003606C6">
        <w:t>FileInfo</w:t>
      </w:r>
      <w:proofErr w:type="spellEnd"/>
      <w:r w:rsidRPr="003606C6">
        <w:t xml:space="preserve"> возвращает имя файла?</w:t>
      </w:r>
      <w:r w:rsidR="00B87AEC">
        <w:t xml:space="preserve"> Ответ: </w:t>
      </w:r>
      <w:r w:rsidR="00B87AEC">
        <w:rPr>
          <w:lang w:val="en-US"/>
        </w:rPr>
        <w:t xml:space="preserve">Name </w:t>
      </w:r>
      <w:r w:rsidR="00B87AEC">
        <w:t xml:space="preserve">и </w:t>
      </w:r>
      <w:proofErr w:type="spellStart"/>
      <w:r w:rsidR="00EF2F61">
        <w:rPr>
          <w:lang w:val="en-US"/>
        </w:rPr>
        <w:t>Full</w:t>
      </w:r>
      <w:bookmarkStart w:id="0" w:name="_GoBack"/>
      <w:bookmarkEnd w:id="0"/>
      <w:r w:rsidR="00B87AEC">
        <w:rPr>
          <w:lang w:val="en-US"/>
        </w:rPr>
        <w:t>Name</w:t>
      </w:r>
      <w:proofErr w:type="spellEnd"/>
      <w:r w:rsidR="00B87AEC">
        <w:rPr>
          <w:lang w:val="en-US"/>
        </w:rPr>
        <w:t>.</w:t>
      </w:r>
    </w:p>
    <w:p w14:paraId="0ABCE168" w14:textId="26B0AE14" w:rsidR="00416D8C" w:rsidRDefault="00416D8C" w:rsidP="00B87AEC">
      <w:pPr>
        <w:pStyle w:val="2"/>
      </w:pPr>
      <w:r w:rsidRPr="003606C6">
        <w:t>Как</w:t>
      </w:r>
      <w:r>
        <w:t>ое</w:t>
      </w:r>
      <w:r w:rsidRPr="003606C6">
        <w:t xml:space="preserve"> свойств</w:t>
      </w:r>
      <w:r>
        <w:t>о</w:t>
      </w:r>
      <w:r w:rsidRPr="003606C6">
        <w:t xml:space="preserve"> </w:t>
      </w:r>
      <w:proofErr w:type="spellStart"/>
      <w:r w:rsidRPr="003606C6">
        <w:t>FileInfo</w:t>
      </w:r>
      <w:proofErr w:type="spellEnd"/>
      <w:r w:rsidRPr="003606C6">
        <w:t xml:space="preserve"> возвращает расширение файла?</w:t>
      </w:r>
      <w:r w:rsidR="00B87AEC" w:rsidRPr="00B87AEC">
        <w:t xml:space="preserve"> </w:t>
      </w:r>
      <w:r w:rsidR="00B87AEC">
        <w:t xml:space="preserve">Ответ: </w:t>
      </w:r>
      <w:proofErr w:type="spellStart"/>
      <w:r w:rsidR="00B87AEC" w:rsidRPr="00B87AEC">
        <w:t>Extension</w:t>
      </w:r>
      <w:proofErr w:type="spellEnd"/>
      <w:r w:rsidR="00B87AEC">
        <w:rPr>
          <w:lang w:val="en-US"/>
        </w:rPr>
        <w:t>.</w:t>
      </w:r>
    </w:p>
    <w:p w14:paraId="1B7C4DAF" w14:textId="02067546" w:rsidR="00416D8C" w:rsidRDefault="00416D8C" w:rsidP="00B87AEC">
      <w:pPr>
        <w:pStyle w:val="2"/>
      </w:pPr>
      <w:r w:rsidRPr="003606C6">
        <w:t>Как</w:t>
      </w:r>
      <w:r>
        <w:t>ое</w:t>
      </w:r>
      <w:r w:rsidRPr="003606C6">
        <w:t xml:space="preserve"> свойств</w:t>
      </w:r>
      <w:r>
        <w:t>о</w:t>
      </w:r>
      <w:r w:rsidRPr="003606C6">
        <w:t xml:space="preserve"> </w:t>
      </w:r>
      <w:proofErr w:type="spellStart"/>
      <w:r w:rsidRPr="003606C6">
        <w:t>FileInfo</w:t>
      </w:r>
      <w:proofErr w:type="spellEnd"/>
      <w:r w:rsidRPr="003606C6">
        <w:t xml:space="preserve"> возвращает дату изменения файла?</w:t>
      </w:r>
      <w:r w:rsidR="00B87AEC" w:rsidRPr="00B87AEC">
        <w:t xml:space="preserve"> </w:t>
      </w:r>
      <w:r w:rsidR="00B87AEC">
        <w:t xml:space="preserve">Ответ: </w:t>
      </w:r>
      <w:proofErr w:type="spellStart"/>
      <w:r w:rsidR="00B87AEC" w:rsidRPr="00B87AEC">
        <w:t>LastWriteTime</w:t>
      </w:r>
      <w:proofErr w:type="spellEnd"/>
      <w:r w:rsidR="00B87AEC">
        <w:t>.</w:t>
      </w:r>
    </w:p>
    <w:p w14:paraId="638D4710" w14:textId="301C3DC8" w:rsidR="008D5C92" w:rsidRDefault="008D5C92" w:rsidP="00416D8C">
      <w:pPr>
        <w:pStyle w:val="2"/>
      </w:pPr>
      <w:r>
        <w:t xml:space="preserve">Как </w:t>
      </w:r>
      <w:proofErr w:type="spellStart"/>
      <w:r>
        <w:t>хэширование</w:t>
      </w:r>
      <w:proofErr w:type="spellEnd"/>
      <w:r>
        <w:t xml:space="preserve"> используется при работе с файлами?</w:t>
      </w:r>
      <w:r w:rsidR="00B87AEC">
        <w:t xml:space="preserve"> Ответ: Для получения хэш-кода содержимого и сравнения с прочими хэш-кодами.</w:t>
      </w:r>
    </w:p>
    <w:p w14:paraId="467AE279" w14:textId="6508408F" w:rsidR="00B87AEC" w:rsidRDefault="00B87AEC" w:rsidP="00B87AEC">
      <w:pPr>
        <w:pStyle w:val="1"/>
      </w:pPr>
      <w:r>
        <w:lastRenderedPageBreak/>
        <w:t>Вывод</w:t>
      </w:r>
    </w:p>
    <w:p w14:paraId="08A1AA42" w14:textId="4F0FFB31" w:rsidR="00B87AEC" w:rsidRDefault="00B87AEC" w:rsidP="00B87AEC">
      <w:pPr>
        <w:pStyle w:val="2"/>
      </w:pPr>
      <w:r>
        <w:t>Я научился</w:t>
      </w:r>
      <w:r w:rsidRPr="003C398A">
        <w:t xml:space="preserve"> получать и анализировать информацию о файлах в приложениях на C#</w:t>
      </w:r>
      <w:r w:rsidRPr="001A189A">
        <w:t>.</w:t>
      </w:r>
    </w:p>
    <w:sectPr w:rsidR="00B87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12C19"/>
    <w:rsid w:val="00014E6F"/>
    <w:rsid w:val="0003656C"/>
    <w:rsid w:val="000605AD"/>
    <w:rsid w:val="00143F4D"/>
    <w:rsid w:val="001462F3"/>
    <w:rsid w:val="00167F46"/>
    <w:rsid w:val="0018259A"/>
    <w:rsid w:val="0018663F"/>
    <w:rsid w:val="00191327"/>
    <w:rsid w:val="00193C2E"/>
    <w:rsid w:val="001974B9"/>
    <w:rsid w:val="001A189A"/>
    <w:rsid w:val="001E32F3"/>
    <w:rsid w:val="0020111D"/>
    <w:rsid w:val="002468FF"/>
    <w:rsid w:val="00255BE2"/>
    <w:rsid w:val="00271E47"/>
    <w:rsid w:val="002C0293"/>
    <w:rsid w:val="002E313F"/>
    <w:rsid w:val="00305B90"/>
    <w:rsid w:val="00335E4D"/>
    <w:rsid w:val="003472FB"/>
    <w:rsid w:val="003606C6"/>
    <w:rsid w:val="003C398A"/>
    <w:rsid w:val="003D7274"/>
    <w:rsid w:val="003F652A"/>
    <w:rsid w:val="00411827"/>
    <w:rsid w:val="00416D8C"/>
    <w:rsid w:val="00440DB2"/>
    <w:rsid w:val="0046041B"/>
    <w:rsid w:val="00495716"/>
    <w:rsid w:val="004A368A"/>
    <w:rsid w:val="005106F2"/>
    <w:rsid w:val="00595A9A"/>
    <w:rsid w:val="005B566B"/>
    <w:rsid w:val="005C16A0"/>
    <w:rsid w:val="006727F4"/>
    <w:rsid w:val="006939D0"/>
    <w:rsid w:val="00693BA2"/>
    <w:rsid w:val="006E2B52"/>
    <w:rsid w:val="00757A26"/>
    <w:rsid w:val="00760747"/>
    <w:rsid w:val="00782277"/>
    <w:rsid w:val="00790980"/>
    <w:rsid w:val="00793DB6"/>
    <w:rsid w:val="007944AE"/>
    <w:rsid w:val="00814C20"/>
    <w:rsid w:val="00862468"/>
    <w:rsid w:val="008741CF"/>
    <w:rsid w:val="008818D9"/>
    <w:rsid w:val="008823E4"/>
    <w:rsid w:val="008D5C92"/>
    <w:rsid w:val="008F5493"/>
    <w:rsid w:val="008F6239"/>
    <w:rsid w:val="00915FE3"/>
    <w:rsid w:val="00925158"/>
    <w:rsid w:val="00960EF2"/>
    <w:rsid w:val="009B6014"/>
    <w:rsid w:val="009C348D"/>
    <w:rsid w:val="009C746B"/>
    <w:rsid w:val="009D2D2F"/>
    <w:rsid w:val="009E22F8"/>
    <w:rsid w:val="009E52C2"/>
    <w:rsid w:val="009F3817"/>
    <w:rsid w:val="009F73DF"/>
    <w:rsid w:val="00A36F65"/>
    <w:rsid w:val="00A512A2"/>
    <w:rsid w:val="00A5280D"/>
    <w:rsid w:val="00A55C8B"/>
    <w:rsid w:val="00A7632F"/>
    <w:rsid w:val="00A852CA"/>
    <w:rsid w:val="00B07B4F"/>
    <w:rsid w:val="00B55B82"/>
    <w:rsid w:val="00B73445"/>
    <w:rsid w:val="00B87AEC"/>
    <w:rsid w:val="00B90583"/>
    <w:rsid w:val="00BF672E"/>
    <w:rsid w:val="00C36ED4"/>
    <w:rsid w:val="00C3785B"/>
    <w:rsid w:val="00C413C9"/>
    <w:rsid w:val="00C73AC8"/>
    <w:rsid w:val="00C96AE0"/>
    <w:rsid w:val="00CA3ECB"/>
    <w:rsid w:val="00CD28E5"/>
    <w:rsid w:val="00CF0E87"/>
    <w:rsid w:val="00D07F26"/>
    <w:rsid w:val="00D139A1"/>
    <w:rsid w:val="00D37238"/>
    <w:rsid w:val="00D41914"/>
    <w:rsid w:val="00D66C75"/>
    <w:rsid w:val="00DC2D8F"/>
    <w:rsid w:val="00E01507"/>
    <w:rsid w:val="00E02A3C"/>
    <w:rsid w:val="00E1614E"/>
    <w:rsid w:val="00E472F1"/>
    <w:rsid w:val="00E618CD"/>
    <w:rsid w:val="00E65989"/>
    <w:rsid w:val="00E94023"/>
    <w:rsid w:val="00EE187F"/>
    <w:rsid w:val="00EF2F61"/>
    <w:rsid w:val="00F35CA5"/>
    <w:rsid w:val="00F62660"/>
    <w:rsid w:val="00F82D23"/>
    <w:rsid w:val="00FF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91327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82</TotalTime>
  <Pages>6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80</cp:revision>
  <dcterms:created xsi:type="dcterms:W3CDTF">2025-01-23T13:37:00Z</dcterms:created>
  <dcterms:modified xsi:type="dcterms:W3CDTF">2026-04-07T08:25:00Z</dcterms:modified>
</cp:coreProperties>
</file>