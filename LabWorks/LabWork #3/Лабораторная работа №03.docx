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57D950" w14:textId="5FB5A307" w:rsidR="00AA495C" w:rsidRDefault="00AA495C" w:rsidP="00AA495C">
      <w:pPr>
        <w:pStyle w:val="10"/>
      </w:pPr>
      <w:r w:rsidRPr="00C413C9">
        <w:t>Лабораторная</w:t>
      </w:r>
      <w:r>
        <w:t xml:space="preserve"> работа №3</w:t>
      </w:r>
      <w:r>
        <w:br/>
      </w:r>
      <w:r w:rsidRPr="00E94ED0">
        <w:t>Изучение процесса разработки разветвляющихся алгоритмов на языке ассемблера</w:t>
      </w:r>
    </w:p>
    <w:p w14:paraId="443891AD" w14:textId="77777777" w:rsidR="00AA495C" w:rsidRDefault="00AA495C" w:rsidP="00AA495C">
      <w:pPr>
        <w:pStyle w:val="1"/>
      </w:pPr>
      <w:r>
        <w:t>Цель работы</w:t>
      </w:r>
    </w:p>
    <w:p w14:paraId="49397BDB" w14:textId="77777777" w:rsidR="00AA495C" w:rsidRPr="00E94ED0" w:rsidRDefault="00AA495C" w:rsidP="00AA495C">
      <w:pPr>
        <w:pStyle w:val="2"/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14:paraId="3D514A83" w14:textId="77F5DD87" w:rsidR="00AA495C" w:rsidRPr="00A45DA9" w:rsidRDefault="00AA495C" w:rsidP="00AA495C">
      <w:pPr>
        <w:pStyle w:val="2"/>
        <w:rPr>
          <w:b/>
          <w:bCs w:val="0"/>
        </w:rPr>
      </w:pPr>
      <w:r w:rsidRPr="00E94ED0">
        <w:t xml:space="preserve">Закрепить навык отладки приложений в </w:t>
      </w:r>
      <w:r w:rsidR="00997254">
        <w:rPr>
          <w:lang w:val="en-US"/>
        </w:rPr>
        <w:t>IDE</w:t>
      </w:r>
      <w:r w:rsidR="00997254" w:rsidRPr="00997254">
        <w:t xml:space="preserve"> </w:t>
      </w:r>
      <w:r w:rsidR="00997254">
        <w:rPr>
          <w:lang w:val="en-US"/>
        </w:rPr>
        <w:t>SASM</w:t>
      </w:r>
      <w:r>
        <w:t>.</w:t>
      </w:r>
    </w:p>
    <w:p w14:paraId="72A46824" w14:textId="77777777" w:rsidR="00AA495C" w:rsidRDefault="00AA495C" w:rsidP="00AA495C">
      <w:pPr>
        <w:pStyle w:val="1"/>
      </w:pPr>
      <w:r>
        <w:t>Литература</w:t>
      </w:r>
    </w:p>
    <w:p w14:paraId="4F061419" w14:textId="77777777" w:rsidR="00E23FB1" w:rsidRPr="00CC1A14" w:rsidRDefault="00E23FB1" w:rsidP="00E23FB1">
      <w:pPr>
        <w:pStyle w:val="2"/>
      </w:pP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</w:t>
      </w:r>
      <w:proofErr w:type="gramStart"/>
      <w:r w:rsidRPr="005A2F27">
        <w:t>Текст :</w:t>
      </w:r>
      <w:proofErr w:type="gramEnd"/>
      <w:r w:rsidRPr="005A2F27">
        <w:t xml:space="preserve">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4D7F51">
          <w:rPr>
            <w:rStyle w:val="af3"/>
          </w:rPr>
          <w:t>https://metanit.com/assembler/nasm/</w:t>
        </w:r>
      </w:hyperlink>
      <w:r>
        <w:t xml:space="preserve"> </w:t>
      </w:r>
    </w:p>
    <w:p w14:paraId="373DE95C" w14:textId="2E070C5C" w:rsidR="00E23FB1" w:rsidRPr="008311DE" w:rsidRDefault="00E23FB1" w:rsidP="00E23FB1">
      <w:pPr>
        <w:pStyle w:val="2"/>
        <w:rPr>
          <w:lang w:val="en-US"/>
        </w:rPr>
      </w:pPr>
      <w:r w:rsidRPr="008311DE">
        <w:rPr>
          <w:lang w:val="en-US"/>
        </w:rPr>
        <w:t>SASM</w:t>
      </w:r>
      <w:r>
        <w:rPr>
          <w:lang w:val="en-US"/>
        </w:rPr>
        <w:t xml:space="preserve">. </w:t>
      </w:r>
      <w:r w:rsidRPr="008311DE">
        <w:rPr>
          <w:lang w:val="en-US"/>
        </w:rPr>
        <w:t xml:space="preserve">Simple </w:t>
      </w:r>
      <w:proofErr w:type="spellStart"/>
      <w:r w:rsidRPr="008311DE">
        <w:rPr>
          <w:lang w:val="en-US"/>
        </w:rPr>
        <w:t>crossplatform</w:t>
      </w:r>
      <w:proofErr w:type="spellEnd"/>
      <w:r w:rsidRPr="008311DE">
        <w:rPr>
          <w:lang w:val="en-US"/>
        </w:rPr>
        <w:t xml:space="preserve">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proofErr w:type="gramStart"/>
      <w:r w:rsidRPr="005A2F27">
        <w:t>Текст</w:t>
      </w:r>
      <w:r w:rsidRPr="008311DE">
        <w:rPr>
          <w:lang w:val="en-US"/>
        </w:rPr>
        <w:t xml:space="preserve"> :</w:t>
      </w:r>
      <w:proofErr w:type="gramEnd"/>
      <w:r w:rsidRPr="008311DE">
        <w:rPr>
          <w:lang w:val="en-US"/>
        </w:rPr>
        <w:t xml:space="preserve">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 w:rsidR="00F83BDB"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8" w:history="1">
        <w:r w:rsidRPr="00C7225F">
          <w:rPr>
            <w:rStyle w:val="af3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264344AF" w14:textId="77777777" w:rsidR="00AA495C" w:rsidRDefault="00AA495C" w:rsidP="00AA495C">
      <w:pPr>
        <w:pStyle w:val="1"/>
      </w:pPr>
      <w:r>
        <w:t>Подготовка к работе</w:t>
      </w:r>
    </w:p>
    <w:p w14:paraId="7DAEAB9D" w14:textId="77777777" w:rsidR="00AA495C" w:rsidRDefault="00AA495C" w:rsidP="00AA495C">
      <w:pPr>
        <w:pStyle w:val="2"/>
      </w:pPr>
      <w:r>
        <w:t>Повторить теоретический материал (см. п.2).</w:t>
      </w:r>
    </w:p>
    <w:p w14:paraId="30FA8F29" w14:textId="77777777" w:rsidR="00AA495C" w:rsidRDefault="00AA495C" w:rsidP="00AA495C">
      <w:pPr>
        <w:pStyle w:val="2"/>
      </w:pPr>
      <w:r>
        <w:t>Изучить описание лабораторной работы.</w:t>
      </w:r>
    </w:p>
    <w:p w14:paraId="1752EBBE" w14:textId="77777777" w:rsidR="00AA495C" w:rsidRDefault="00AA495C" w:rsidP="00AA495C">
      <w:pPr>
        <w:pStyle w:val="1"/>
      </w:pPr>
      <w:r>
        <w:t>Основное оборудование</w:t>
      </w:r>
    </w:p>
    <w:p w14:paraId="632A9550" w14:textId="77777777" w:rsidR="00AA495C" w:rsidRDefault="00AA495C" w:rsidP="00AA495C">
      <w:pPr>
        <w:pStyle w:val="2"/>
      </w:pPr>
      <w:r>
        <w:t>Персональный компьютер.</w:t>
      </w:r>
    </w:p>
    <w:p w14:paraId="73AF0E3A" w14:textId="77777777" w:rsidR="00AA495C" w:rsidRDefault="00AA495C" w:rsidP="00AA495C">
      <w:pPr>
        <w:pStyle w:val="1"/>
      </w:pPr>
      <w:r>
        <w:t>Задание</w:t>
      </w:r>
    </w:p>
    <w:p w14:paraId="1DC1C40E" w14:textId="13905613" w:rsidR="00AA495C" w:rsidRPr="006601DD" w:rsidRDefault="00C25FD2" w:rsidP="00AA495C">
      <w:pPr>
        <w:pStyle w:val="2"/>
        <w:rPr>
          <w:b/>
          <w:bCs w:val="0"/>
        </w:rPr>
      </w:pPr>
      <w:r w:rsidRPr="00C25FD2">
        <w:t>Напишите программу, которая проверят, равны ли две переменных. Если они равно, то выводит "</w:t>
      </w:r>
      <w:proofErr w:type="spellStart"/>
      <w:r w:rsidRPr="00C25FD2">
        <w:t>equal</w:t>
      </w:r>
      <w:proofErr w:type="spellEnd"/>
      <w:r w:rsidRPr="00C25FD2">
        <w:t>", а если не равны, то выводит "</w:t>
      </w:r>
      <w:proofErr w:type="spellStart"/>
      <w:r w:rsidRPr="00C25FD2">
        <w:t>not</w:t>
      </w:r>
      <w:proofErr w:type="spellEnd"/>
      <w:r w:rsidRPr="00C25FD2">
        <w:t xml:space="preserve"> </w:t>
      </w:r>
      <w:proofErr w:type="spellStart"/>
      <w:r w:rsidRPr="00C25FD2">
        <w:t>equal</w:t>
      </w:r>
      <w:proofErr w:type="spellEnd"/>
      <w:r w:rsidRPr="00C25FD2">
        <w:t>"</w:t>
      </w:r>
      <w:r w:rsidR="00AA495C" w:rsidRPr="000429C6">
        <w:t xml:space="preserve">. </w:t>
      </w:r>
    </w:p>
    <w:p w14:paraId="72F27C0F" w14:textId="2685DF67" w:rsidR="00C12A40" w:rsidRDefault="00C12A40" w:rsidP="00AA495C">
      <w:pPr>
        <w:pStyle w:val="2"/>
      </w:pPr>
      <w:r w:rsidRPr="00C12A40">
        <w:t xml:space="preserve">Напишите программу, которая определяет переменную типа </w:t>
      </w:r>
      <w:proofErr w:type="spellStart"/>
      <w:r w:rsidRPr="00C12A40">
        <w:t>int</w:t>
      </w:r>
      <w:proofErr w:type="spellEnd"/>
      <w:r w:rsidRPr="00C12A40">
        <w:t xml:space="preserve"> и проверяет ее значение. если значение переменной больше 4 и одновременно меньше 14, то на консоль выводится "</w:t>
      </w:r>
      <w:proofErr w:type="spellStart"/>
      <w:r w:rsidRPr="00C12A40">
        <w:t>within</w:t>
      </w:r>
      <w:proofErr w:type="spellEnd"/>
      <w:r w:rsidRPr="00C12A40">
        <w:t xml:space="preserve"> </w:t>
      </w:r>
      <w:proofErr w:type="spellStart"/>
      <w:r w:rsidRPr="00C12A40">
        <w:t>range</w:t>
      </w:r>
      <w:proofErr w:type="spellEnd"/>
      <w:r w:rsidRPr="00C12A40">
        <w:t xml:space="preserve"> (</w:t>
      </w:r>
      <w:proofErr w:type="gramStart"/>
      <w:r w:rsidRPr="00C12A40">
        <w:t>4..</w:t>
      </w:r>
      <w:proofErr w:type="gramEnd"/>
      <w:r w:rsidRPr="00C12A40">
        <w:t>14)". В остальных случаях пусть на консоль выводится "</w:t>
      </w:r>
      <w:proofErr w:type="spellStart"/>
      <w:r w:rsidRPr="00C12A40">
        <w:t>out</w:t>
      </w:r>
      <w:proofErr w:type="spellEnd"/>
      <w:r w:rsidRPr="00C12A40">
        <w:t xml:space="preserve"> </w:t>
      </w:r>
      <w:proofErr w:type="spellStart"/>
      <w:r w:rsidRPr="00C12A40">
        <w:t>of</w:t>
      </w:r>
      <w:proofErr w:type="spellEnd"/>
      <w:r w:rsidRPr="00C12A40">
        <w:t xml:space="preserve"> </w:t>
      </w:r>
      <w:proofErr w:type="spellStart"/>
      <w:r w:rsidRPr="00C12A40">
        <w:t>range</w:t>
      </w:r>
      <w:proofErr w:type="spellEnd"/>
      <w:r w:rsidRPr="00C12A40">
        <w:t>".</w:t>
      </w:r>
    </w:p>
    <w:p w14:paraId="39380F5E" w14:textId="0E3DDE20" w:rsidR="00647E76" w:rsidRPr="00C12A40" w:rsidRDefault="00647E76" w:rsidP="00AA495C">
      <w:pPr>
        <w:pStyle w:val="2"/>
      </w:pPr>
      <w:r w:rsidRPr="00647E76">
        <w:t>Напишите программу, которая определяет три переменных типа</w:t>
      </w:r>
      <w:r w:rsidR="00272874">
        <w:t xml:space="preserve"> </w:t>
      </w:r>
      <w:proofErr w:type="spellStart"/>
      <w:r w:rsidRPr="00647E76">
        <w:t>int</w:t>
      </w:r>
      <w:proofErr w:type="spellEnd"/>
      <w:r w:rsidR="00272874">
        <w:t xml:space="preserve"> </w:t>
      </w:r>
      <w:r w:rsidRPr="00647E76">
        <w:t>и выводит на консоль переменную с наибольшим значением</w:t>
      </w:r>
    </w:p>
    <w:p w14:paraId="487EE789" w14:textId="19307483" w:rsidR="00AA495C" w:rsidRPr="000429C6" w:rsidRDefault="00AA495C" w:rsidP="00AA495C">
      <w:pPr>
        <w:pStyle w:val="2"/>
        <w:rPr>
          <w:b/>
          <w:bCs w:val="0"/>
        </w:rPr>
      </w:pPr>
      <w:r w:rsidRPr="000429C6">
        <w:t>Написать программу, вычисляющую значение функции у:</w:t>
      </w:r>
    </w:p>
    <w:p w14:paraId="47855740" w14:textId="77777777" w:rsidR="00AA495C" w:rsidRPr="000429C6" w:rsidRDefault="00AA495C" w:rsidP="00AA495C">
      <w:pPr>
        <w:rPr>
          <w:b/>
          <w:bCs w:val="0"/>
        </w:rPr>
      </w:pPr>
      <w:r w:rsidRPr="000429C6">
        <w:t>– если х &lt; -10, то у(х) = а*х</w:t>
      </w:r>
      <w:r w:rsidRPr="000429C6">
        <w:rPr>
          <w:vertAlign w:val="superscript"/>
        </w:rPr>
        <w:t>2</w:t>
      </w:r>
      <w:r w:rsidRPr="000429C6">
        <w:t xml:space="preserve">; </w:t>
      </w:r>
    </w:p>
    <w:p w14:paraId="6170FBFA" w14:textId="3C71FD0E" w:rsidR="00AA495C" w:rsidRPr="000429C6" w:rsidRDefault="00AA495C" w:rsidP="00AA495C">
      <w:pPr>
        <w:rPr>
          <w:b/>
          <w:bCs w:val="0"/>
        </w:rPr>
      </w:pPr>
      <w:r w:rsidRPr="000429C6">
        <w:t xml:space="preserve">– если -10 ≤ х </w:t>
      </w:r>
      <w:proofErr w:type="gramStart"/>
      <w:r w:rsidRPr="000429C6">
        <w:t>&lt; 10</w:t>
      </w:r>
      <w:proofErr w:type="gramEnd"/>
      <w:r w:rsidRPr="000429C6">
        <w:t xml:space="preserve">, то у(х) = а*|х|; </w:t>
      </w:r>
      <w:r w:rsidR="00A0469B">
        <w:t>(см. приложение п.9.1)</w:t>
      </w:r>
    </w:p>
    <w:p w14:paraId="467F9BD5" w14:textId="77777777" w:rsidR="00AA495C" w:rsidRPr="000429C6" w:rsidRDefault="00AA495C" w:rsidP="00AA495C">
      <w:pPr>
        <w:rPr>
          <w:b/>
          <w:bCs w:val="0"/>
        </w:rPr>
      </w:pPr>
      <w:r w:rsidRPr="000429C6">
        <w:t xml:space="preserve">– если х ≥ 10, то у(х) = а-х. </w:t>
      </w:r>
    </w:p>
    <w:p w14:paraId="54B21474" w14:textId="3F29D170" w:rsidR="00AA495C" w:rsidRPr="000429C6" w:rsidRDefault="00AA495C" w:rsidP="00AA495C">
      <w:pPr>
        <w:pStyle w:val="2"/>
        <w:rPr>
          <w:b/>
          <w:bCs w:val="0"/>
        </w:rPr>
      </w:pPr>
      <w:r w:rsidRPr="000429C6">
        <w:t xml:space="preserve">Написать программу, запрашивающую сумму покупки и внесенную покупателем сумму. Если сдача не требуется, выводить на экран </w:t>
      </w:r>
      <w:r w:rsidR="006C183F">
        <w:t>сообщение об успешной оплате</w:t>
      </w:r>
      <w:r w:rsidRPr="000429C6">
        <w:t xml:space="preserve">; если денег внесено больше, чем необходимо — </w:t>
      </w:r>
      <w:r w:rsidR="006C183F">
        <w:t xml:space="preserve">сообщение </w:t>
      </w:r>
      <w:r w:rsidR="002467B5">
        <w:t>об этом</w:t>
      </w:r>
      <w:r w:rsidRPr="000429C6">
        <w:t xml:space="preserve"> и указывать сумму сдачи; если денег недостаточно — сообщение об этом и указать размер недостающей суммы.</w:t>
      </w:r>
    </w:p>
    <w:p w14:paraId="4EC78E24" w14:textId="77777777" w:rsidR="00AA495C" w:rsidRDefault="00AA495C" w:rsidP="00AA495C">
      <w:pPr>
        <w:pStyle w:val="1"/>
      </w:pPr>
      <w:r>
        <w:t>Порядок выполнения работы</w:t>
      </w:r>
    </w:p>
    <w:p w14:paraId="59BCB030" w14:textId="77777777" w:rsidR="00455CE8" w:rsidRDefault="00455CE8" w:rsidP="00455CE8">
      <w:pPr>
        <w:pStyle w:val="2"/>
      </w:pPr>
      <w:r>
        <w:t xml:space="preserve">Запустить </w:t>
      </w:r>
      <w:r>
        <w:rPr>
          <w:lang w:val="en-US"/>
        </w:rPr>
        <w:t>SASM</w:t>
      </w:r>
      <w:r>
        <w:t xml:space="preserve"> и создать новый проект</w:t>
      </w:r>
    </w:p>
    <w:p w14:paraId="47358549" w14:textId="540DDED9" w:rsidR="00AA495C" w:rsidRDefault="00AA495C" w:rsidP="00AA495C">
      <w:pPr>
        <w:pStyle w:val="2"/>
      </w:pPr>
      <w:r>
        <w:t xml:space="preserve">Выполнить все задания из п.5 в </w:t>
      </w:r>
      <w:r w:rsidR="0077250D">
        <w:t>разных файлах</w:t>
      </w:r>
      <w:r>
        <w:t>.</w:t>
      </w:r>
    </w:p>
    <w:p w14:paraId="6B4709D3" w14:textId="77777777" w:rsidR="00AA495C" w:rsidRDefault="00AA495C" w:rsidP="00AA495C">
      <w:pPr>
        <w:pStyle w:val="2"/>
      </w:pPr>
      <w:r>
        <w:lastRenderedPageBreak/>
        <w:t>Ответить на контрольные вопросы.</w:t>
      </w:r>
    </w:p>
    <w:p w14:paraId="1F50C85C" w14:textId="77777777" w:rsidR="00AA495C" w:rsidRDefault="00AA495C" w:rsidP="00AA495C">
      <w:pPr>
        <w:pStyle w:val="1"/>
      </w:pPr>
      <w:r>
        <w:t>Содержание отчета</w:t>
      </w:r>
    </w:p>
    <w:p w14:paraId="792329B1" w14:textId="77777777" w:rsidR="00AA495C" w:rsidRDefault="00AA495C" w:rsidP="00AA495C">
      <w:pPr>
        <w:pStyle w:val="2"/>
      </w:pPr>
      <w:r>
        <w:t>Титульный лист</w:t>
      </w:r>
    </w:p>
    <w:p w14:paraId="550354F3" w14:textId="77777777" w:rsidR="00AA495C" w:rsidRDefault="00AA495C" w:rsidP="00AA495C">
      <w:pPr>
        <w:pStyle w:val="2"/>
      </w:pPr>
      <w:r>
        <w:t>Цель работы</w:t>
      </w:r>
    </w:p>
    <w:p w14:paraId="7BDECC9C" w14:textId="77777777" w:rsidR="00AA495C" w:rsidRDefault="00AA495C" w:rsidP="00AA495C">
      <w:pPr>
        <w:pStyle w:val="2"/>
      </w:pPr>
      <w:r>
        <w:t>Ответы на контрольные вопросы</w:t>
      </w:r>
    </w:p>
    <w:p w14:paraId="2D5C70D0" w14:textId="77777777" w:rsidR="00AA495C" w:rsidRDefault="00AA495C" w:rsidP="00AA495C">
      <w:pPr>
        <w:pStyle w:val="2"/>
      </w:pPr>
      <w:r>
        <w:t>Вывод</w:t>
      </w:r>
    </w:p>
    <w:p w14:paraId="4E60A405" w14:textId="77777777" w:rsidR="00AA495C" w:rsidRDefault="00AA495C" w:rsidP="00AA495C">
      <w:pPr>
        <w:pStyle w:val="1"/>
      </w:pPr>
      <w:r>
        <w:t>Контрольные вопросы</w:t>
      </w:r>
    </w:p>
    <w:p w14:paraId="6C812017" w14:textId="77777777" w:rsidR="00AA495C" w:rsidRDefault="00AA495C" w:rsidP="00AA495C">
      <w:pPr>
        <w:pStyle w:val="2"/>
      </w:pPr>
      <w:bookmarkStart w:id="0" w:name="_GoBack"/>
      <w:r w:rsidRPr="00B01EC6">
        <w:t xml:space="preserve">Какие логические команды поддерживаются в языке </w:t>
      </w:r>
      <w:proofErr w:type="spellStart"/>
      <w:r w:rsidRPr="00B01EC6">
        <w:t>asm</w:t>
      </w:r>
      <w:proofErr w:type="spellEnd"/>
      <w:r w:rsidRPr="00B01EC6">
        <w:t>?</w:t>
      </w:r>
      <w:bookmarkEnd w:id="0"/>
      <w:r w:rsidRPr="00B01EC6">
        <w:t xml:space="preserve"> </w:t>
      </w:r>
    </w:p>
    <w:p w14:paraId="30B90F1D" w14:textId="77777777" w:rsidR="00AA495C" w:rsidRDefault="00AA495C" w:rsidP="00AA495C">
      <w:pPr>
        <w:pStyle w:val="2"/>
      </w:pPr>
      <w:r w:rsidRPr="00B01EC6">
        <w:t xml:space="preserve">Какая команда осуществляет сравнение двух операндов? </w:t>
      </w:r>
    </w:p>
    <w:p w14:paraId="46858FA5" w14:textId="77777777" w:rsidR="00AA495C" w:rsidRDefault="00AA495C" w:rsidP="00AA495C">
      <w:pPr>
        <w:pStyle w:val="2"/>
      </w:pPr>
      <w:r w:rsidRPr="00B01EC6">
        <w:t xml:space="preserve">Какие операторы условного перехода имеются в языке </w:t>
      </w:r>
      <w:proofErr w:type="spellStart"/>
      <w:r w:rsidRPr="00B01EC6">
        <w:t>asm</w:t>
      </w:r>
      <w:proofErr w:type="spellEnd"/>
      <w:r w:rsidRPr="00B01EC6">
        <w:t xml:space="preserve">? </w:t>
      </w:r>
    </w:p>
    <w:p w14:paraId="0CE48B0E" w14:textId="77777777" w:rsidR="00AA495C" w:rsidRDefault="00AA495C" w:rsidP="00AA495C">
      <w:pPr>
        <w:pStyle w:val="2"/>
      </w:pPr>
      <w:r w:rsidRPr="00B01EC6">
        <w:t xml:space="preserve">Какой оператор безусловного перехода имеется в языке </w:t>
      </w:r>
      <w:proofErr w:type="spellStart"/>
      <w:r w:rsidRPr="00B01EC6">
        <w:t>asm</w:t>
      </w:r>
      <w:proofErr w:type="spellEnd"/>
      <w:r>
        <w:t>?</w:t>
      </w:r>
    </w:p>
    <w:p w14:paraId="7B9AD933" w14:textId="15A9DB0A" w:rsidR="00665A49" w:rsidRPr="002A47DE" w:rsidRDefault="002A47DE" w:rsidP="00665A49">
      <w:pPr>
        <w:pStyle w:val="1"/>
        <w:rPr>
          <w:lang w:val="en-US"/>
        </w:rPr>
      </w:pPr>
      <w:r>
        <w:t>Приложение</w:t>
      </w:r>
    </w:p>
    <w:p w14:paraId="586D22A1" w14:textId="6ECBB9F8" w:rsidR="002A47DE" w:rsidRPr="006739E6" w:rsidRDefault="0088496D" w:rsidP="002A47DE">
      <w:pPr>
        <w:pStyle w:val="2"/>
      </w:pPr>
      <w:r>
        <w:t xml:space="preserve">Один из способов </w:t>
      </w:r>
      <w:r w:rsidR="006739E6">
        <w:t xml:space="preserve">реализации функции </w:t>
      </w:r>
      <w:r w:rsidR="006739E6">
        <w:rPr>
          <w:lang w:val="en-US"/>
        </w:rPr>
        <w:t>abs</w:t>
      </w:r>
      <w:r w:rsidR="006739E6" w:rsidRPr="006739E6">
        <w:t xml:space="preserve"> </w:t>
      </w:r>
      <w:r w:rsidR="006739E6">
        <w:t xml:space="preserve">можно найти в статье </w:t>
      </w:r>
      <w:hyperlink r:id="rId9" w:history="1">
        <w:r w:rsidR="006739E6" w:rsidRPr="00FF7DD5">
          <w:rPr>
            <w:rStyle w:val="af3"/>
          </w:rPr>
          <w:t>https://en.wikipedia.org/w/index.php?oldid=355130026</w:t>
        </w:r>
      </w:hyperlink>
      <w:r w:rsidR="006739E6">
        <w:t xml:space="preserve"> </w:t>
      </w:r>
    </w:p>
    <w:sectPr w:rsidR="002A47DE" w:rsidRPr="006739E6" w:rsidSect="00FE5EF7"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FB43E4" w14:textId="77777777" w:rsidR="00FE4758" w:rsidRDefault="00FE4758" w:rsidP="00FE5EF7">
      <w:r>
        <w:separator/>
      </w:r>
    </w:p>
  </w:endnote>
  <w:endnote w:type="continuationSeparator" w:id="0">
    <w:p w14:paraId="0ADB63E2" w14:textId="77777777" w:rsidR="00FE4758" w:rsidRDefault="00FE4758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68AF68" w14:textId="77777777" w:rsidR="00FE4758" w:rsidRDefault="00FE4758" w:rsidP="00FE5EF7">
      <w:r>
        <w:separator/>
      </w:r>
    </w:p>
  </w:footnote>
  <w:footnote w:type="continuationSeparator" w:id="0">
    <w:p w14:paraId="28DC1C04" w14:textId="77777777" w:rsidR="00FE4758" w:rsidRDefault="00FE4758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9BCD0F" w14:textId="31CD78BE" w:rsidR="00FE5EF7" w:rsidRPr="00BC5314" w:rsidRDefault="00FE5EF7" w:rsidP="00FE5EF7">
    <w:pPr>
      <w:pStyle w:val="af"/>
      <w:jc w:val="right"/>
    </w:pPr>
    <w:r>
      <w:t>Составил</w:t>
    </w:r>
    <w:r>
      <w:rPr>
        <w:lang w:val="en-US"/>
      </w:rPr>
      <w:t>:</w:t>
    </w:r>
    <w:r>
      <w:t xml:space="preserve"> </w:t>
    </w:r>
    <w:r w:rsidR="00BC5314">
      <w:t>Садовский Р.</w:t>
    </w:r>
    <w:r w:rsidR="00107CBD">
      <w:t xml:space="preserve"> </w:t>
    </w:r>
    <w:r w:rsidR="00BC5314">
      <w:t>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F65"/>
    <w:rsid w:val="000111B5"/>
    <w:rsid w:val="00017831"/>
    <w:rsid w:val="00085E06"/>
    <w:rsid w:val="000B004D"/>
    <w:rsid w:val="000C0CB5"/>
    <w:rsid w:val="00105CED"/>
    <w:rsid w:val="00107CBD"/>
    <w:rsid w:val="0018259A"/>
    <w:rsid w:val="001974B9"/>
    <w:rsid w:val="001C3C77"/>
    <w:rsid w:val="001D1A02"/>
    <w:rsid w:val="001E32F3"/>
    <w:rsid w:val="002467B5"/>
    <w:rsid w:val="00271E47"/>
    <w:rsid w:val="00272874"/>
    <w:rsid w:val="00285B1B"/>
    <w:rsid w:val="002A47DE"/>
    <w:rsid w:val="002C06B4"/>
    <w:rsid w:val="00343B8D"/>
    <w:rsid w:val="00344BFF"/>
    <w:rsid w:val="003D7274"/>
    <w:rsid w:val="00455CE8"/>
    <w:rsid w:val="004A368A"/>
    <w:rsid w:val="004B5C80"/>
    <w:rsid w:val="004E2BB6"/>
    <w:rsid w:val="0050033B"/>
    <w:rsid w:val="005106F2"/>
    <w:rsid w:val="0053781B"/>
    <w:rsid w:val="005440CD"/>
    <w:rsid w:val="005F4386"/>
    <w:rsid w:val="00623D32"/>
    <w:rsid w:val="0063634C"/>
    <w:rsid w:val="00647E76"/>
    <w:rsid w:val="00665A49"/>
    <w:rsid w:val="006739E6"/>
    <w:rsid w:val="0068528E"/>
    <w:rsid w:val="00693BA2"/>
    <w:rsid w:val="006C183F"/>
    <w:rsid w:val="006D237C"/>
    <w:rsid w:val="006E2B52"/>
    <w:rsid w:val="006F05EF"/>
    <w:rsid w:val="00761566"/>
    <w:rsid w:val="0077250D"/>
    <w:rsid w:val="007B40BE"/>
    <w:rsid w:val="00814C20"/>
    <w:rsid w:val="0086105C"/>
    <w:rsid w:val="00862CCA"/>
    <w:rsid w:val="008768A3"/>
    <w:rsid w:val="008811C2"/>
    <w:rsid w:val="008823E4"/>
    <w:rsid w:val="0088496D"/>
    <w:rsid w:val="008C2AE4"/>
    <w:rsid w:val="008F5493"/>
    <w:rsid w:val="00925158"/>
    <w:rsid w:val="0098204A"/>
    <w:rsid w:val="00997254"/>
    <w:rsid w:val="009A3270"/>
    <w:rsid w:val="009E5A5B"/>
    <w:rsid w:val="00A0469B"/>
    <w:rsid w:val="00A16E9A"/>
    <w:rsid w:val="00A262B6"/>
    <w:rsid w:val="00A36F65"/>
    <w:rsid w:val="00A45DA9"/>
    <w:rsid w:val="00A7632F"/>
    <w:rsid w:val="00AA495C"/>
    <w:rsid w:val="00B739C8"/>
    <w:rsid w:val="00B85B1B"/>
    <w:rsid w:val="00BA1815"/>
    <w:rsid w:val="00BA2A4B"/>
    <w:rsid w:val="00BC5314"/>
    <w:rsid w:val="00BF7058"/>
    <w:rsid w:val="00C065FC"/>
    <w:rsid w:val="00C12A40"/>
    <w:rsid w:val="00C238E1"/>
    <w:rsid w:val="00C25FD2"/>
    <w:rsid w:val="00C413C9"/>
    <w:rsid w:val="00C73AC8"/>
    <w:rsid w:val="00CD0285"/>
    <w:rsid w:val="00CF0E87"/>
    <w:rsid w:val="00D36D86"/>
    <w:rsid w:val="00D66C75"/>
    <w:rsid w:val="00DB2106"/>
    <w:rsid w:val="00E01507"/>
    <w:rsid w:val="00E076D3"/>
    <w:rsid w:val="00E15451"/>
    <w:rsid w:val="00E23FB1"/>
    <w:rsid w:val="00E553B5"/>
    <w:rsid w:val="00E65989"/>
    <w:rsid w:val="00E713F6"/>
    <w:rsid w:val="00E74DC6"/>
    <w:rsid w:val="00E83AAC"/>
    <w:rsid w:val="00EE187F"/>
    <w:rsid w:val="00F31079"/>
    <w:rsid w:val="00F31B84"/>
    <w:rsid w:val="00F353BC"/>
    <w:rsid w:val="00F83BDB"/>
    <w:rsid w:val="00F97D41"/>
    <w:rsid w:val="00FB4B28"/>
    <w:rsid w:val="00FE4758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A495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68528E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A262B6"/>
    <w:rPr>
      <w:color w:val="605E5C"/>
      <w:shd w:val="clear" w:color="auto" w:fill="E1DFDD"/>
    </w:rPr>
  </w:style>
  <w:style w:type="character" w:styleId="af4">
    <w:name w:val="FollowedHyperlink"/>
    <w:basedOn w:val="a1"/>
    <w:uiPriority w:val="99"/>
    <w:semiHidden/>
    <w:unhideWhenUsed/>
    <w:rsid w:val="0050033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an95.github.io/SAS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/index.php?oldid=35513002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401</TotalTime>
  <Pages>2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Lucky</cp:lastModifiedBy>
  <cp:revision>72</cp:revision>
  <cp:lastPrinted>2026-01-18T14:34:00Z</cp:lastPrinted>
  <dcterms:created xsi:type="dcterms:W3CDTF">2025-01-23T13:37:00Z</dcterms:created>
  <dcterms:modified xsi:type="dcterms:W3CDTF">2026-01-24T10:41:00Z</dcterms:modified>
</cp:coreProperties>
</file>